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DC5A" w14:textId="52E3E4FC" w:rsidR="005C6D45" w:rsidRDefault="00C51473">
      <w:pPr>
        <w:pStyle w:val="Title"/>
        <w:rPr>
          <w:sz w:val="72"/>
          <w:szCs w:val="72"/>
        </w:rPr>
      </w:pPr>
      <w:r w:rsidRPr="00C51473">
        <w:rPr>
          <w:sz w:val="72"/>
          <w:szCs w:val="72"/>
        </w:rPr>
        <w:t>Getting Started with C# and .NET</w:t>
      </w:r>
    </w:p>
    <w:p w14:paraId="33602683" w14:textId="6A6DB00C" w:rsidR="005C6D45" w:rsidRDefault="00C51473" w:rsidP="005C2D95">
      <w:pPr>
        <w:pStyle w:val="Subtitle"/>
      </w:pPr>
      <w:bookmarkStart w:id="0" w:name="_Hlk487785372"/>
      <w:bookmarkEnd w:id="0"/>
      <w:r>
        <w:t xml:space="preserve">From Java to </w:t>
      </w:r>
      <w:r w:rsidR="00171F15">
        <w:t>C#</w:t>
      </w:r>
      <w:r>
        <w:t xml:space="preserve">.NET — </w:t>
      </w:r>
      <w:r w:rsidR="005C2D95">
        <w:t xml:space="preserve">A Practical </w:t>
      </w:r>
      <w:r w:rsidR="002734D8">
        <w:t>Tra</w:t>
      </w:r>
      <w:r w:rsidR="006E3A7F">
        <w:t>i</w:t>
      </w:r>
      <w:r w:rsidR="002734D8">
        <w:t>ning</w:t>
      </w:r>
      <w:r w:rsidR="005C2D95">
        <w:t xml:space="preserve"> Guide</w:t>
      </w:r>
    </w:p>
    <w:p w14:paraId="0E26B209" w14:textId="67233DFA" w:rsidR="00206F81" w:rsidRDefault="00856E64" w:rsidP="00206F81">
      <w:pPr>
        <w:pStyle w:val="Heading1"/>
      </w:pPr>
      <w:r>
        <w:t xml:space="preserve">Microsoft </w:t>
      </w:r>
      <w:r w:rsidR="006A2DBA">
        <w:t>and</w:t>
      </w:r>
      <w:r>
        <w:t xml:space="preserve"> </w:t>
      </w:r>
      <w:r w:rsidR="00DA4EF9">
        <w:t>its</w:t>
      </w:r>
      <w:r w:rsidR="00A96A28">
        <w:t xml:space="preserve"> </w:t>
      </w:r>
      <w:r w:rsidR="00DA4EF9" w:rsidRPr="006A2DBA">
        <w:rPr>
          <w:b/>
          <w:bCs/>
          <w:color w:val="EE0000"/>
        </w:rPr>
        <w:t>Development Platform</w:t>
      </w:r>
      <w:r w:rsidR="006A2DBA">
        <w:t xml:space="preserve"> .NET</w:t>
      </w:r>
    </w:p>
    <w:p w14:paraId="2A789FF7" w14:textId="09CEA696" w:rsidR="00003ED8" w:rsidRDefault="00003ED8" w:rsidP="00386C27">
      <w:r w:rsidRPr="00D12248">
        <w:rPr>
          <w:b/>
          <w:bCs/>
          <w:color w:val="EE0000"/>
        </w:rPr>
        <w:t>Microsoft</w:t>
      </w:r>
      <w:r w:rsidRPr="00D12248">
        <w:rPr>
          <w:color w:val="EE0000"/>
        </w:rPr>
        <w:t xml:space="preserve"> </w:t>
      </w:r>
      <w:r w:rsidRPr="00003ED8">
        <w:t xml:space="preserve">is a leading </w:t>
      </w:r>
      <w:r w:rsidR="006A2DBA">
        <w:rPr>
          <w:b/>
          <w:bCs/>
          <w:color w:val="EE0000"/>
        </w:rPr>
        <w:t>US</w:t>
      </w:r>
      <w:r w:rsidRPr="00D12248">
        <w:rPr>
          <w:b/>
          <w:bCs/>
          <w:color w:val="EE0000"/>
        </w:rPr>
        <w:t xml:space="preserve"> </w:t>
      </w:r>
      <w:r w:rsidRPr="00CB316C">
        <w:t>technology company</w:t>
      </w:r>
      <w:r w:rsidRPr="00003ED8">
        <w:t xml:space="preserve"> that develops </w:t>
      </w:r>
      <w:r w:rsidRPr="00C56BF9">
        <w:rPr>
          <w:b/>
          <w:bCs/>
        </w:rPr>
        <w:t>operating systems, software, cloud services, developer tools,</w:t>
      </w:r>
      <w:r w:rsidRPr="00003ED8">
        <w:t xml:space="preserve"> and consumer products worldwide.</w:t>
      </w:r>
    </w:p>
    <w:p w14:paraId="08CF36A1" w14:textId="7491D2FE" w:rsidR="00386C27" w:rsidRDefault="000711DE" w:rsidP="00386C27">
      <w:r w:rsidRPr="007973C4">
        <w:rPr>
          <w:b/>
          <w:bCs/>
          <w:color w:val="EE0000"/>
        </w:rPr>
        <w:t>.NET</w:t>
      </w:r>
      <w:r w:rsidRPr="007973C4">
        <w:rPr>
          <w:color w:val="EE0000"/>
        </w:rPr>
        <w:t xml:space="preserve"> </w:t>
      </w:r>
      <w:r w:rsidRPr="000711DE">
        <w:t xml:space="preserve">is a </w:t>
      </w:r>
      <w:r w:rsidRPr="00EA5F2B">
        <w:rPr>
          <w:b/>
          <w:bCs/>
        </w:rPr>
        <w:t>free</w:t>
      </w:r>
      <w:r w:rsidRPr="000711DE">
        <w:t xml:space="preserve">, </w:t>
      </w:r>
      <w:r w:rsidRPr="00EA5F2B">
        <w:rPr>
          <w:b/>
          <w:bCs/>
        </w:rPr>
        <w:t>cross-platform</w:t>
      </w:r>
      <w:r w:rsidRPr="000711DE">
        <w:t xml:space="preserve">, </w:t>
      </w:r>
      <w:r w:rsidRPr="00EA5F2B">
        <w:rPr>
          <w:b/>
          <w:bCs/>
        </w:rPr>
        <w:t>open-source</w:t>
      </w:r>
      <w:r w:rsidRPr="000711DE">
        <w:t xml:space="preserve"> </w:t>
      </w:r>
      <w:r w:rsidRPr="009F35D3">
        <w:rPr>
          <w:b/>
          <w:bCs/>
          <w:color w:val="EE0000"/>
        </w:rPr>
        <w:t>developer platform</w:t>
      </w:r>
      <w:r w:rsidRPr="009F35D3">
        <w:rPr>
          <w:color w:val="EE0000"/>
        </w:rPr>
        <w:t xml:space="preserve"> </w:t>
      </w:r>
      <w:r w:rsidRPr="000711DE">
        <w:t xml:space="preserve">for building many kinds of applications. It can run programs written in multiple languages, with </w:t>
      </w:r>
      <w:r w:rsidRPr="00CF4331">
        <w:rPr>
          <w:b/>
          <w:bCs/>
          <w:color w:val="EE0000"/>
        </w:rPr>
        <w:t>C# being the most popular</w:t>
      </w:r>
      <w:r w:rsidRPr="000711DE">
        <w:t>. It relies on a high-performance runtime used in production by many high-scale apps.</w:t>
      </w:r>
    </w:p>
    <w:p w14:paraId="25894261" w14:textId="4DB22324" w:rsidR="004A43FF" w:rsidRDefault="00B764FF" w:rsidP="004A43FF">
      <w:pPr>
        <w:pStyle w:val="Heading1"/>
      </w:pPr>
      <w:r>
        <w:t xml:space="preserve">Overview: </w:t>
      </w:r>
      <w:r w:rsidR="004A43FF">
        <w:t>Microsoft Products</w:t>
      </w:r>
    </w:p>
    <w:p w14:paraId="1DC43B83" w14:textId="77777777" w:rsidR="004A43FF" w:rsidRDefault="004A43FF" w:rsidP="004A43FF">
      <w:pPr>
        <w:jc w:val="center"/>
      </w:pPr>
      <w:r w:rsidRPr="00F16F7F">
        <w:rPr>
          <w:noProof/>
        </w:rPr>
        <w:drawing>
          <wp:inline distT="0" distB="0" distL="0" distR="0" wp14:anchorId="35AA5227" wp14:editId="621E72B7">
            <wp:extent cx="6265251" cy="4181475"/>
            <wp:effectExtent l="0" t="0" r="2540" b="0"/>
            <wp:docPr id="5137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8942" cy="4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A277" w14:textId="77777777" w:rsidR="0035281F" w:rsidRDefault="0035281F" w:rsidP="004A43FF">
      <w:pPr>
        <w:jc w:val="center"/>
      </w:pPr>
    </w:p>
    <w:p w14:paraId="301DC9C3" w14:textId="77777777" w:rsidR="0035281F" w:rsidRDefault="0035281F" w:rsidP="0035281F">
      <w:pPr>
        <w:pStyle w:val="Heading1"/>
      </w:pPr>
      <w:r>
        <w:lastRenderedPageBreak/>
        <w:t xml:space="preserve">Project Types Comparison – Java, C# and others </w:t>
      </w:r>
    </w:p>
    <w:p w14:paraId="01D20FBE" w14:textId="77777777" w:rsidR="0035281F" w:rsidRDefault="0035281F" w:rsidP="0035281F">
      <w:r>
        <w:t>Here is the comparison between their Projects with respect to types.</w:t>
      </w:r>
    </w:p>
    <w:p w14:paraId="72B28D97" w14:textId="77777777" w:rsidR="0035281F" w:rsidRPr="0097023E" w:rsidRDefault="0035281F" w:rsidP="0035281F">
      <w:pPr>
        <w:jc w:val="center"/>
      </w:pPr>
      <w:r w:rsidRPr="0097023E">
        <w:rPr>
          <w:noProof/>
        </w:rPr>
        <w:drawing>
          <wp:inline distT="0" distB="0" distL="0" distR="0" wp14:anchorId="50988382" wp14:editId="05F9F0F1">
            <wp:extent cx="5943600" cy="3958590"/>
            <wp:effectExtent l="0" t="0" r="0" b="3810"/>
            <wp:docPr id="325324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C215" w14:textId="77777777" w:rsidR="0035281F" w:rsidRDefault="0035281F" w:rsidP="0035281F"/>
    <w:p w14:paraId="71143AB9" w14:textId="77777777" w:rsidR="0035281F" w:rsidRDefault="0035281F" w:rsidP="004A43FF">
      <w:pPr>
        <w:jc w:val="center"/>
      </w:pPr>
    </w:p>
    <w:p w14:paraId="7FE7561C" w14:textId="77777777" w:rsidR="0035281F" w:rsidRDefault="0035281F" w:rsidP="004A43FF">
      <w:pPr>
        <w:jc w:val="center"/>
      </w:pPr>
    </w:p>
    <w:p w14:paraId="60CF8EA2" w14:textId="77777777" w:rsidR="0035281F" w:rsidRDefault="0035281F" w:rsidP="004A43FF">
      <w:pPr>
        <w:jc w:val="center"/>
      </w:pPr>
    </w:p>
    <w:p w14:paraId="306919D6" w14:textId="77777777" w:rsidR="0035281F" w:rsidRDefault="0035281F" w:rsidP="004A43FF">
      <w:pPr>
        <w:jc w:val="center"/>
      </w:pPr>
    </w:p>
    <w:p w14:paraId="6686C357" w14:textId="77777777" w:rsidR="0035281F" w:rsidRDefault="0035281F" w:rsidP="004A43FF">
      <w:pPr>
        <w:jc w:val="center"/>
      </w:pPr>
    </w:p>
    <w:p w14:paraId="4B6F9A5D" w14:textId="77777777" w:rsidR="0035281F" w:rsidRDefault="0035281F" w:rsidP="004A43FF">
      <w:pPr>
        <w:jc w:val="center"/>
      </w:pPr>
    </w:p>
    <w:p w14:paraId="7263E22A" w14:textId="77777777" w:rsidR="0035281F" w:rsidRDefault="0035281F" w:rsidP="004A43FF">
      <w:pPr>
        <w:jc w:val="center"/>
      </w:pPr>
    </w:p>
    <w:p w14:paraId="0C2BD3E1" w14:textId="77777777" w:rsidR="004A43FF" w:rsidRDefault="004A43FF" w:rsidP="004A43FF">
      <w:pPr>
        <w:jc w:val="center"/>
      </w:pPr>
    </w:p>
    <w:p w14:paraId="3BDB7F34" w14:textId="77777777" w:rsidR="007B21C9" w:rsidRDefault="007B21C9" w:rsidP="004A43FF">
      <w:pPr>
        <w:jc w:val="center"/>
      </w:pPr>
    </w:p>
    <w:p w14:paraId="4FCC5A96" w14:textId="77777777" w:rsidR="007B21C9" w:rsidRDefault="007B21C9" w:rsidP="004A43FF">
      <w:pPr>
        <w:jc w:val="center"/>
      </w:pPr>
    </w:p>
    <w:p w14:paraId="009BD6DF" w14:textId="77777777" w:rsidR="007B21C9" w:rsidRDefault="007B21C9" w:rsidP="007B21C9"/>
    <w:p w14:paraId="758EC661" w14:textId="77777777" w:rsidR="007B21C9" w:rsidRDefault="007B21C9" w:rsidP="007B21C9">
      <w:pPr>
        <w:pStyle w:val="Heading1"/>
      </w:pPr>
      <w:r>
        <w:lastRenderedPageBreak/>
        <w:t>.NET &amp; Java - Terminologies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67"/>
        <w:gridCol w:w="4718"/>
        <w:gridCol w:w="5305"/>
      </w:tblGrid>
      <w:tr w:rsidR="007B21C9" w:rsidRPr="006B7E61" w14:paraId="3C16967D" w14:textId="77777777" w:rsidTr="004C1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015D7F3D" w14:textId="77777777" w:rsidR="007B21C9" w:rsidRPr="006B7E61" w:rsidRDefault="007B21C9" w:rsidP="004C160C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S</w:t>
            </w:r>
            <w:r>
              <w:rPr>
                <w:rFonts w:cstheme="minorHAnsi"/>
              </w:rPr>
              <w:t>#</w:t>
            </w:r>
          </w:p>
        </w:tc>
        <w:tc>
          <w:tcPr>
            <w:tcW w:w="4718" w:type="dxa"/>
          </w:tcPr>
          <w:p w14:paraId="7AE6F9E2" w14:textId="77777777" w:rsidR="007B21C9" w:rsidRPr="006B7E61" w:rsidRDefault="007B21C9" w:rsidP="004C16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Java Term</w:t>
            </w:r>
          </w:p>
        </w:tc>
        <w:tc>
          <w:tcPr>
            <w:tcW w:w="5305" w:type="dxa"/>
          </w:tcPr>
          <w:p w14:paraId="0A0D522F" w14:textId="77777777" w:rsidR="007B21C9" w:rsidRPr="006B7E61" w:rsidRDefault="007B21C9" w:rsidP="004C16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C# Term</w:t>
            </w:r>
          </w:p>
        </w:tc>
      </w:tr>
      <w:tr w:rsidR="007B21C9" w:rsidRPr="006B7E61" w14:paraId="20A6FF72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99802D7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4718" w:type="dxa"/>
          </w:tcPr>
          <w:p w14:paraId="67B1CC3E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Java</w:t>
            </w:r>
          </w:p>
        </w:tc>
        <w:tc>
          <w:tcPr>
            <w:tcW w:w="5305" w:type="dxa"/>
          </w:tcPr>
          <w:p w14:paraId="2AF55412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.NET / C#</w:t>
            </w:r>
          </w:p>
        </w:tc>
      </w:tr>
      <w:tr w:rsidR="007B21C9" w:rsidRPr="006B7E61" w14:paraId="7AF1937E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1A28823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4718" w:type="dxa"/>
          </w:tcPr>
          <w:p w14:paraId="134D8ABF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JDK</w:t>
            </w:r>
          </w:p>
        </w:tc>
        <w:tc>
          <w:tcPr>
            <w:tcW w:w="5305" w:type="dxa"/>
          </w:tcPr>
          <w:p w14:paraId="20D087AC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.NET SDK</w:t>
            </w:r>
          </w:p>
        </w:tc>
      </w:tr>
      <w:tr w:rsidR="007B21C9" w:rsidRPr="006B7E61" w14:paraId="5BA40B1E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0B449F4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4718" w:type="dxa"/>
          </w:tcPr>
          <w:p w14:paraId="3F85CED0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JVM</w:t>
            </w:r>
          </w:p>
        </w:tc>
        <w:tc>
          <w:tcPr>
            <w:tcW w:w="5305" w:type="dxa"/>
          </w:tcPr>
          <w:p w14:paraId="0B5BCBBF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CLR</w:t>
            </w:r>
          </w:p>
        </w:tc>
      </w:tr>
      <w:tr w:rsidR="007B21C9" w:rsidRPr="006B7E61" w14:paraId="020B17EB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F4B6899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4718" w:type="dxa"/>
          </w:tcPr>
          <w:p w14:paraId="4AF8823C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JRE</w:t>
            </w:r>
          </w:p>
        </w:tc>
        <w:tc>
          <w:tcPr>
            <w:tcW w:w="5305" w:type="dxa"/>
          </w:tcPr>
          <w:p w14:paraId="3AA90AAB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.NET Runtime</w:t>
            </w:r>
          </w:p>
        </w:tc>
      </w:tr>
      <w:tr w:rsidR="007B21C9" w:rsidRPr="006B7E61" w14:paraId="6AEB26E7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EA14505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4718" w:type="dxa"/>
          </w:tcPr>
          <w:p w14:paraId="0BE1C8EF" w14:textId="6D5A7DFA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Javac</w:t>
            </w:r>
          </w:p>
        </w:tc>
        <w:tc>
          <w:tcPr>
            <w:tcW w:w="5305" w:type="dxa"/>
          </w:tcPr>
          <w:p w14:paraId="6FE62375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dotnet build / Roslyn</w:t>
            </w:r>
          </w:p>
        </w:tc>
      </w:tr>
      <w:tr w:rsidR="007B21C9" w:rsidRPr="006B7E61" w14:paraId="3675175F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A405F3B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4718" w:type="dxa"/>
          </w:tcPr>
          <w:p w14:paraId="72924940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Maven / Gradle</w:t>
            </w:r>
          </w:p>
        </w:tc>
        <w:tc>
          <w:tcPr>
            <w:tcW w:w="5305" w:type="dxa"/>
          </w:tcPr>
          <w:p w14:paraId="71110EE3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 xml:space="preserve">dotnet CLI + </w:t>
            </w:r>
            <w:proofErr w:type="spellStart"/>
            <w:r w:rsidRPr="006C06E9">
              <w:t>MSBuild</w:t>
            </w:r>
            <w:proofErr w:type="spellEnd"/>
          </w:p>
        </w:tc>
      </w:tr>
      <w:tr w:rsidR="007B21C9" w:rsidRPr="006B7E61" w14:paraId="46312D45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50E698F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4718" w:type="dxa"/>
          </w:tcPr>
          <w:p w14:paraId="54F468D1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pom.xml</w:t>
            </w:r>
          </w:p>
        </w:tc>
        <w:tc>
          <w:tcPr>
            <w:tcW w:w="5305" w:type="dxa"/>
          </w:tcPr>
          <w:p w14:paraId="3F65F9E9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.</w:t>
            </w:r>
            <w:proofErr w:type="spellStart"/>
            <w:r w:rsidRPr="006C06E9">
              <w:t>csproj</w:t>
            </w:r>
            <w:proofErr w:type="spellEnd"/>
          </w:p>
        </w:tc>
      </w:tr>
      <w:tr w:rsidR="007B21C9" w:rsidRPr="006B7E61" w14:paraId="11BBFFCA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7A290CC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4718" w:type="dxa"/>
          </w:tcPr>
          <w:p w14:paraId="6299CF0E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.jar</w:t>
            </w:r>
          </w:p>
        </w:tc>
        <w:tc>
          <w:tcPr>
            <w:tcW w:w="5305" w:type="dxa"/>
          </w:tcPr>
          <w:p w14:paraId="41A929F9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.</w:t>
            </w:r>
            <w:proofErr w:type="spellStart"/>
            <w:r w:rsidRPr="006C06E9">
              <w:t>dll</w:t>
            </w:r>
            <w:proofErr w:type="spellEnd"/>
          </w:p>
        </w:tc>
      </w:tr>
      <w:tr w:rsidR="007B21C9" w:rsidRPr="006B7E61" w14:paraId="187BFA1B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450A30C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4718" w:type="dxa"/>
          </w:tcPr>
          <w:p w14:paraId="548C0C2D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Spring Boot</w:t>
            </w:r>
          </w:p>
        </w:tc>
        <w:tc>
          <w:tcPr>
            <w:tcW w:w="5305" w:type="dxa"/>
          </w:tcPr>
          <w:p w14:paraId="1BBC0E44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ASP.NET Core</w:t>
            </w:r>
          </w:p>
        </w:tc>
      </w:tr>
      <w:tr w:rsidR="007B21C9" w:rsidRPr="006B7E61" w14:paraId="255338E3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736A883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718" w:type="dxa"/>
          </w:tcPr>
          <w:p w14:paraId="36EB871A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Spring DI</w:t>
            </w:r>
          </w:p>
        </w:tc>
        <w:tc>
          <w:tcPr>
            <w:tcW w:w="5305" w:type="dxa"/>
          </w:tcPr>
          <w:p w14:paraId="04AABE4D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Built-in .NET DI</w:t>
            </w:r>
          </w:p>
        </w:tc>
      </w:tr>
      <w:tr w:rsidR="007B21C9" w:rsidRPr="006B7E61" w14:paraId="62BB05A1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04BA16B0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4718" w:type="dxa"/>
          </w:tcPr>
          <w:p w14:paraId="72051695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Hibernate / JPA</w:t>
            </w:r>
          </w:p>
        </w:tc>
        <w:tc>
          <w:tcPr>
            <w:tcW w:w="5305" w:type="dxa"/>
          </w:tcPr>
          <w:p w14:paraId="48403842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EF Core</w:t>
            </w:r>
          </w:p>
        </w:tc>
      </w:tr>
      <w:tr w:rsidR="007B21C9" w:rsidRPr="006B7E61" w14:paraId="23C27DA0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BD3E088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4718" w:type="dxa"/>
          </w:tcPr>
          <w:p w14:paraId="4A59A297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Jackson</w:t>
            </w:r>
          </w:p>
        </w:tc>
        <w:tc>
          <w:tcPr>
            <w:tcW w:w="5305" w:type="dxa"/>
          </w:tcPr>
          <w:p w14:paraId="6BBF44E2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proofErr w:type="spellStart"/>
            <w:r w:rsidRPr="006C06E9">
              <w:t>System.Text.Json</w:t>
            </w:r>
            <w:proofErr w:type="spellEnd"/>
          </w:p>
        </w:tc>
      </w:tr>
      <w:tr w:rsidR="007B21C9" w:rsidRPr="006B7E61" w14:paraId="39B5007B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75A2FC6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4718" w:type="dxa"/>
          </w:tcPr>
          <w:p w14:paraId="59E7B82A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Bean Validation</w:t>
            </w:r>
          </w:p>
        </w:tc>
        <w:tc>
          <w:tcPr>
            <w:tcW w:w="5305" w:type="dxa"/>
          </w:tcPr>
          <w:p w14:paraId="2990F934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 xml:space="preserve">Data Annotations / </w:t>
            </w:r>
            <w:proofErr w:type="spellStart"/>
            <w:r w:rsidRPr="006C06E9">
              <w:t>FluentValidation</w:t>
            </w:r>
            <w:proofErr w:type="spellEnd"/>
          </w:p>
        </w:tc>
      </w:tr>
      <w:tr w:rsidR="007B21C9" w:rsidRPr="006B7E61" w14:paraId="7DAD0A03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FE03830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4718" w:type="dxa"/>
          </w:tcPr>
          <w:p w14:paraId="07D86A8C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Java Annotation</w:t>
            </w:r>
          </w:p>
        </w:tc>
        <w:tc>
          <w:tcPr>
            <w:tcW w:w="5305" w:type="dxa"/>
          </w:tcPr>
          <w:p w14:paraId="147C3FEC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C# Attribute</w:t>
            </w:r>
          </w:p>
        </w:tc>
      </w:tr>
      <w:tr w:rsidR="007B21C9" w:rsidRPr="006B7E61" w14:paraId="79A782EB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26607A7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4718" w:type="dxa"/>
          </w:tcPr>
          <w:p w14:paraId="4F408788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proofErr w:type="spellStart"/>
            <w:r w:rsidRPr="006C06E9">
              <w:t>CompletableFuture</w:t>
            </w:r>
            <w:proofErr w:type="spellEnd"/>
          </w:p>
        </w:tc>
        <w:tc>
          <w:tcPr>
            <w:tcW w:w="5305" w:type="dxa"/>
          </w:tcPr>
          <w:p w14:paraId="799C3B9A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 xml:space="preserve">Task / </w:t>
            </w:r>
            <w:proofErr w:type="spellStart"/>
            <w:r w:rsidRPr="006C06E9">
              <w:t>ValueTask</w:t>
            </w:r>
            <w:proofErr w:type="spellEnd"/>
          </w:p>
        </w:tc>
      </w:tr>
      <w:tr w:rsidR="007B21C9" w:rsidRPr="006B7E61" w14:paraId="39FE8E81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A567ADE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4718" w:type="dxa"/>
          </w:tcPr>
          <w:p w14:paraId="52B4561D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Java Stream</w:t>
            </w:r>
          </w:p>
        </w:tc>
        <w:tc>
          <w:tcPr>
            <w:tcW w:w="5305" w:type="dxa"/>
          </w:tcPr>
          <w:p w14:paraId="6B586A9A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LINQ</w:t>
            </w:r>
          </w:p>
        </w:tc>
      </w:tr>
      <w:tr w:rsidR="007B21C9" w:rsidRPr="006B7E61" w14:paraId="2E8CAE4A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5ADCEBD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4718" w:type="dxa"/>
          </w:tcPr>
          <w:p w14:paraId="27E12DBC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Optional&lt;T&gt;</w:t>
            </w:r>
          </w:p>
        </w:tc>
        <w:tc>
          <w:tcPr>
            <w:tcW w:w="5305" w:type="dxa"/>
          </w:tcPr>
          <w:p w14:paraId="04A44F8E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Nullable reference/value types / patterns</w:t>
            </w:r>
          </w:p>
        </w:tc>
      </w:tr>
      <w:tr w:rsidR="007B21C9" w:rsidRPr="006B7E61" w14:paraId="19195FDF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6070D18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4718" w:type="dxa"/>
          </w:tcPr>
          <w:p w14:paraId="378E451C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C06E9">
              <w:t>ArrayList</w:t>
            </w:r>
            <w:proofErr w:type="spellEnd"/>
            <w:r w:rsidRPr="006C06E9">
              <w:t>&lt;T&gt;</w:t>
            </w:r>
          </w:p>
        </w:tc>
        <w:tc>
          <w:tcPr>
            <w:tcW w:w="5305" w:type="dxa"/>
          </w:tcPr>
          <w:p w14:paraId="67FE1285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List&lt;T&gt;</w:t>
            </w:r>
          </w:p>
        </w:tc>
      </w:tr>
      <w:tr w:rsidR="007B21C9" w:rsidRPr="006B7E61" w14:paraId="24086DE2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D7FA288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4718" w:type="dxa"/>
          </w:tcPr>
          <w:p w14:paraId="248B4846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HashMap&lt;K,V&gt;</w:t>
            </w:r>
          </w:p>
        </w:tc>
        <w:tc>
          <w:tcPr>
            <w:tcW w:w="5305" w:type="dxa"/>
          </w:tcPr>
          <w:p w14:paraId="0E606B7E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Dictionary&lt;K,V&gt;</w:t>
            </w:r>
          </w:p>
        </w:tc>
      </w:tr>
      <w:tr w:rsidR="007B21C9" w:rsidRPr="006B7E61" w14:paraId="66997495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26C37E9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718" w:type="dxa"/>
          </w:tcPr>
          <w:p w14:paraId="3CA9EA6B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HashSet&lt;T&gt;</w:t>
            </w:r>
          </w:p>
        </w:tc>
        <w:tc>
          <w:tcPr>
            <w:tcW w:w="5305" w:type="dxa"/>
          </w:tcPr>
          <w:p w14:paraId="5D92DF9D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HashSet&lt;T&gt;</w:t>
            </w:r>
          </w:p>
        </w:tc>
      </w:tr>
      <w:tr w:rsidR="007B21C9" w:rsidRPr="006B7E61" w14:paraId="4CD993DC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81A5D35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4718" w:type="dxa"/>
          </w:tcPr>
          <w:p w14:paraId="1676955F" w14:textId="4E606892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Record</w:t>
            </w:r>
          </w:p>
        </w:tc>
        <w:tc>
          <w:tcPr>
            <w:tcW w:w="5305" w:type="dxa"/>
          </w:tcPr>
          <w:p w14:paraId="5E4D0C31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record</w:t>
            </w:r>
          </w:p>
        </w:tc>
      </w:tr>
      <w:tr w:rsidR="007B21C9" w:rsidRPr="006B7E61" w14:paraId="7293C14A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20A3384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4718" w:type="dxa"/>
          </w:tcPr>
          <w:p w14:paraId="6C672B90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Interface</w:t>
            </w:r>
          </w:p>
        </w:tc>
        <w:tc>
          <w:tcPr>
            <w:tcW w:w="5305" w:type="dxa"/>
          </w:tcPr>
          <w:p w14:paraId="4CFF20A2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C06E9">
              <w:t>Interface</w:t>
            </w:r>
          </w:p>
        </w:tc>
      </w:tr>
      <w:tr w:rsidR="007B21C9" w:rsidRPr="006B7E61" w14:paraId="35AF64F0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96B16F1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4718" w:type="dxa"/>
          </w:tcPr>
          <w:p w14:paraId="0C5BD420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Abstract class</w:t>
            </w:r>
          </w:p>
        </w:tc>
        <w:tc>
          <w:tcPr>
            <w:tcW w:w="5305" w:type="dxa"/>
          </w:tcPr>
          <w:p w14:paraId="39E5886C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6E9">
              <w:t>Abstract class</w:t>
            </w:r>
          </w:p>
        </w:tc>
      </w:tr>
      <w:tr w:rsidR="007B21C9" w:rsidRPr="006B7E61" w14:paraId="4D25FA95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4C00C87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4718" w:type="dxa"/>
          </w:tcPr>
          <w:p w14:paraId="76AD5980" w14:textId="77777777" w:rsidR="007B21C9" w:rsidRPr="006B7E61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C06E9">
              <w:t>Package</w:t>
            </w:r>
          </w:p>
        </w:tc>
        <w:tc>
          <w:tcPr>
            <w:tcW w:w="5305" w:type="dxa"/>
          </w:tcPr>
          <w:p w14:paraId="734F881F" w14:textId="77777777" w:rsidR="007B21C9" w:rsidRPr="00A804C5" w:rsidRDefault="007B21C9" w:rsidP="004C1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C06E9">
              <w:t>Namespace</w:t>
            </w:r>
          </w:p>
        </w:tc>
      </w:tr>
      <w:tr w:rsidR="007B21C9" w:rsidRPr="006B7E61" w14:paraId="7B287D10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50B0091" w14:textId="77777777" w:rsidR="007B21C9" w:rsidRPr="006B7E61" w:rsidRDefault="007B21C9" w:rsidP="004C160C">
            <w:pPr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4718" w:type="dxa"/>
          </w:tcPr>
          <w:p w14:paraId="52219DBB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59E">
              <w:t>Maven package</w:t>
            </w:r>
          </w:p>
        </w:tc>
        <w:tc>
          <w:tcPr>
            <w:tcW w:w="5305" w:type="dxa"/>
          </w:tcPr>
          <w:p w14:paraId="6EACEDB7" w14:textId="77777777" w:rsidR="007B21C9" w:rsidRPr="006B7E61" w:rsidRDefault="007B21C9" w:rsidP="004C1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AD359E">
              <w:t>NuGet package</w:t>
            </w:r>
          </w:p>
        </w:tc>
      </w:tr>
    </w:tbl>
    <w:p w14:paraId="5B52CB1E" w14:textId="77777777" w:rsidR="007B21C9" w:rsidRDefault="007B21C9" w:rsidP="007B21C9"/>
    <w:p w14:paraId="2A71F6AC" w14:textId="4B2B2A15" w:rsidR="004A43FF" w:rsidRDefault="004A43FF" w:rsidP="004A43FF">
      <w:pPr>
        <w:pStyle w:val="Heading1"/>
      </w:pPr>
      <w:r>
        <w:lastRenderedPageBreak/>
        <w:t xml:space="preserve">Useful </w:t>
      </w:r>
      <w:r w:rsidR="007B21C9">
        <w:t xml:space="preserve">Learning </w:t>
      </w:r>
      <w:r>
        <w:t>Links</w:t>
      </w:r>
      <w:r w:rsidR="00B764FF">
        <w:t xml:space="preserve"> </w:t>
      </w:r>
      <w:r w:rsidR="0026485E">
        <w:t>for</w:t>
      </w:r>
      <w:r w:rsidR="00B764FF">
        <w:t xml:space="preserve"> .NET </w:t>
      </w:r>
    </w:p>
    <w:p w14:paraId="7E0F219B" w14:textId="79BB4AED" w:rsidR="004A43FF" w:rsidRPr="00386C27" w:rsidRDefault="004A43FF" w:rsidP="00386C27">
      <w:r>
        <w:t>They are as under:</w:t>
      </w:r>
    </w:p>
    <w:p w14:paraId="7560C7B5" w14:textId="2999312F" w:rsidR="00146198" w:rsidRDefault="00146198" w:rsidP="00386C27">
      <w:pPr>
        <w:numPr>
          <w:ilvl w:val="0"/>
          <w:numId w:val="36"/>
        </w:numPr>
      </w:pPr>
      <w:r>
        <w:rPr>
          <w:b/>
          <w:bCs/>
        </w:rPr>
        <w:t xml:space="preserve">Microsoft </w:t>
      </w:r>
      <w:r w:rsidRPr="00386C27">
        <w:rPr>
          <w:b/>
          <w:bCs/>
        </w:rPr>
        <w:t>Home Page:</w:t>
      </w:r>
      <w:r w:rsidRPr="00386C27">
        <w:t xml:space="preserve"> </w:t>
      </w:r>
      <w:hyperlink r:id="rId13" w:history="1">
        <w:r w:rsidR="0095563F" w:rsidRPr="000907AC">
          <w:rPr>
            <w:rStyle w:val="Hyperlink"/>
          </w:rPr>
          <w:t>https://www.microsoft.com/en-pk</w:t>
        </w:r>
      </w:hyperlink>
    </w:p>
    <w:p w14:paraId="422E02D9" w14:textId="77D43691" w:rsidR="00436CC4" w:rsidRDefault="00BB12B8" w:rsidP="00386C27">
      <w:pPr>
        <w:numPr>
          <w:ilvl w:val="0"/>
          <w:numId w:val="36"/>
        </w:numPr>
      </w:pPr>
      <w:r>
        <w:rPr>
          <w:b/>
          <w:bCs/>
        </w:rPr>
        <w:t xml:space="preserve">Microsoft </w:t>
      </w:r>
      <w:r w:rsidR="00436CC4">
        <w:rPr>
          <w:b/>
          <w:bCs/>
        </w:rPr>
        <w:t>Windows:</w:t>
      </w:r>
      <w:r w:rsidR="00436CC4" w:rsidRPr="00436CC4">
        <w:t xml:space="preserve"> </w:t>
      </w:r>
      <w:hyperlink r:id="rId14" w:history="1">
        <w:r w:rsidR="00436CC4" w:rsidRPr="000907AC">
          <w:rPr>
            <w:rStyle w:val="Hyperlink"/>
          </w:rPr>
          <w:t>https://www.microsoft.com/en-us/windows/</w:t>
        </w:r>
      </w:hyperlink>
    </w:p>
    <w:p w14:paraId="106F6587" w14:textId="228B0BCF" w:rsidR="00386C27" w:rsidRPr="0071356A" w:rsidRDefault="00386C27" w:rsidP="00386C27">
      <w:pPr>
        <w:numPr>
          <w:ilvl w:val="0"/>
          <w:numId w:val="36"/>
        </w:numPr>
      </w:pPr>
      <w:r w:rsidRPr="00AE3ED6">
        <w:rPr>
          <w:b/>
          <w:bCs/>
          <w:color w:val="EE0000"/>
        </w:rPr>
        <w:t xml:space="preserve">.NET </w:t>
      </w:r>
      <w:r w:rsidR="00EA5F2B" w:rsidRPr="00AE3ED6">
        <w:rPr>
          <w:b/>
          <w:bCs/>
          <w:color w:val="EE0000"/>
        </w:rPr>
        <w:t>Web, Mobile, Cloud, AI</w:t>
      </w:r>
      <w:r w:rsidR="009B3201" w:rsidRPr="00AE3ED6">
        <w:rPr>
          <w:b/>
          <w:bCs/>
          <w:color w:val="EE0000"/>
        </w:rPr>
        <w:t xml:space="preserve"> and ML</w:t>
      </w:r>
      <w:r w:rsidRPr="00386C27">
        <w:rPr>
          <w:b/>
          <w:bCs/>
        </w:rPr>
        <w:t>:</w:t>
      </w:r>
      <w:r w:rsidR="0071356A">
        <w:rPr>
          <w:b/>
          <w:bCs/>
        </w:rPr>
        <w:t xml:space="preserve"> </w:t>
      </w:r>
      <w:hyperlink r:id="rId15" w:history="1">
        <w:r w:rsidR="0071356A" w:rsidRPr="0071356A">
          <w:rPr>
            <w:rStyle w:val="Hyperlink"/>
          </w:rPr>
          <w:t>https://dotnet.microsoft.com/en-us/</w:t>
        </w:r>
      </w:hyperlink>
    </w:p>
    <w:p w14:paraId="1C96B7DF" w14:textId="05DC0140" w:rsidR="00386C27" w:rsidRDefault="00386C27" w:rsidP="00386C27">
      <w:pPr>
        <w:numPr>
          <w:ilvl w:val="0"/>
          <w:numId w:val="36"/>
        </w:numPr>
      </w:pPr>
      <w:r w:rsidRPr="00386C27">
        <w:rPr>
          <w:b/>
          <w:bCs/>
        </w:rPr>
        <w:t>.NET SDK Download:</w:t>
      </w:r>
      <w:r w:rsidRPr="00386C27">
        <w:t xml:space="preserve"> </w:t>
      </w:r>
      <w:hyperlink r:id="rId16" w:tgtFrame="_blank" w:history="1">
        <w:r w:rsidRPr="00386C27">
          <w:rPr>
            <w:rStyle w:val="Hyperlink"/>
          </w:rPr>
          <w:t>https://dotnet.microsoft.com/en-us/download</w:t>
        </w:r>
      </w:hyperlink>
    </w:p>
    <w:p w14:paraId="10200E26" w14:textId="23B89235" w:rsidR="0014484A" w:rsidRDefault="0014484A" w:rsidP="00386C27">
      <w:pPr>
        <w:numPr>
          <w:ilvl w:val="0"/>
          <w:numId w:val="36"/>
        </w:numPr>
      </w:pPr>
      <w:r w:rsidRPr="0014484A">
        <w:rPr>
          <w:b/>
          <w:bCs/>
        </w:rPr>
        <w:t>Install .NET</w:t>
      </w:r>
      <w:r w:rsidR="00C421BE">
        <w:rPr>
          <w:b/>
          <w:bCs/>
        </w:rPr>
        <w:t>/</w:t>
      </w:r>
      <w:r w:rsidR="00587C27">
        <w:rPr>
          <w:b/>
          <w:bCs/>
        </w:rPr>
        <w:t>VS</w:t>
      </w:r>
      <w:r w:rsidRPr="0014484A">
        <w:rPr>
          <w:b/>
          <w:bCs/>
        </w:rPr>
        <w:t xml:space="preserve"> on Windows</w:t>
      </w:r>
      <w:r>
        <w:t xml:space="preserve">: </w:t>
      </w:r>
      <w:hyperlink r:id="rId17" w:history="1">
        <w:r w:rsidRPr="00FC6252">
          <w:rPr>
            <w:rStyle w:val="Hyperlink"/>
          </w:rPr>
          <w:t>https://learn.microsoft.com/en-us/dotnet/core/install/windows</w:t>
        </w:r>
      </w:hyperlink>
    </w:p>
    <w:p w14:paraId="6DC1D482" w14:textId="34F09428" w:rsidR="00B32D75" w:rsidRDefault="00386C27" w:rsidP="00157EB4">
      <w:pPr>
        <w:numPr>
          <w:ilvl w:val="0"/>
          <w:numId w:val="36"/>
        </w:numPr>
      </w:pPr>
      <w:r>
        <w:rPr>
          <w:b/>
          <w:bCs/>
        </w:rPr>
        <w:t xml:space="preserve">Visual Studio </w:t>
      </w:r>
      <w:r w:rsidR="001651E0">
        <w:rPr>
          <w:b/>
          <w:bCs/>
        </w:rPr>
        <w:t xml:space="preserve">Development </w:t>
      </w:r>
      <w:r>
        <w:rPr>
          <w:b/>
          <w:bCs/>
        </w:rPr>
        <w:t>IDE Download:</w:t>
      </w:r>
      <w:r>
        <w:t xml:space="preserve"> </w:t>
      </w:r>
      <w:hyperlink r:id="rId18" w:history="1">
        <w:r w:rsidR="00B32D75" w:rsidRPr="000907AC">
          <w:rPr>
            <w:rStyle w:val="Hyperlink"/>
          </w:rPr>
          <w:t>https://visualstudio.microsoft.com/downloads/</w:t>
        </w:r>
      </w:hyperlink>
    </w:p>
    <w:p w14:paraId="7FC0712F" w14:textId="315CA3CC" w:rsidR="00090248" w:rsidRDefault="00157EB4" w:rsidP="00090248">
      <w:pPr>
        <w:numPr>
          <w:ilvl w:val="0"/>
          <w:numId w:val="36"/>
        </w:numPr>
      </w:pPr>
      <w:r w:rsidRPr="00157EB4">
        <w:rPr>
          <w:b/>
          <w:bCs/>
        </w:rPr>
        <w:t>Visual Studio</w:t>
      </w:r>
      <w:r w:rsidR="001651E0">
        <w:rPr>
          <w:b/>
          <w:bCs/>
        </w:rPr>
        <w:t xml:space="preserve"> Development IDE</w:t>
      </w:r>
      <w:r w:rsidRPr="00157EB4">
        <w:rPr>
          <w:b/>
          <w:bCs/>
        </w:rPr>
        <w:t xml:space="preserve"> Documentation:</w:t>
      </w:r>
      <w:r>
        <w:t xml:space="preserve"> </w:t>
      </w:r>
      <w:hyperlink r:id="rId19" w:history="1">
        <w:r w:rsidR="00090248" w:rsidRPr="000907AC">
          <w:rPr>
            <w:rStyle w:val="Hyperlink"/>
          </w:rPr>
          <w:t>https://learn.microsoft.com/en-us/visualstudio/</w:t>
        </w:r>
      </w:hyperlink>
    </w:p>
    <w:p w14:paraId="7D0B1441" w14:textId="77777777" w:rsidR="00C441E9" w:rsidRDefault="00C441E9" w:rsidP="00C441E9">
      <w:pPr>
        <w:numPr>
          <w:ilvl w:val="0"/>
          <w:numId w:val="36"/>
        </w:numPr>
      </w:pPr>
      <w:r w:rsidRPr="00310AC3">
        <w:rPr>
          <w:b/>
          <w:bCs/>
          <w:color w:val="EE0000"/>
        </w:rPr>
        <w:t>Introduction to .NET</w:t>
      </w:r>
      <w:r w:rsidRPr="00E27B01">
        <w:rPr>
          <w:b/>
          <w:bCs/>
        </w:rPr>
        <w:t>:</w:t>
      </w:r>
      <w:r>
        <w:t xml:space="preserve"> </w:t>
      </w:r>
      <w:hyperlink r:id="rId20" w:history="1">
        <w:r w:rsidRPr="005E19CD">
          <w:rPr>
            <w:rStyle w:val="Hyperlink"/>
          </w:rPr>
          <w:t>https://learn.microsoft.com/en-us/dotnet/core/introduction</w:t>
        </w:r>
      </w:hyperlink>
    </w:p>
    <w:p w14:paraId="2EF94278" w14:textId="158F15CF" w:rsidR="00316C90" w:rsidRDefault="00316C90" w:rsidP="00090248">
      <w:pPr>
        <w:numPr>
          <w:ilvl w:val="0"/>
          <w:numId w:val="36"/>
        </w:numPr>
      </w:pPr>
      <w:r w:rsidRPr="00F854D5">
        <w:rPr>
          <w:b/>
          <w:bCs/>
          <w:color w:val="EE0000"/>
        </w:rPr>
        <w:t xml:space="preserve">ASP.NET </w:t>
      </w:r>
      <w:r w:rsidR="00A30AD3">
        <w:rPr>
          <w:b/>
          <w:bCs/>
          <w:color w:val="EE0000"/>
        </w:rPr>
        <w:t xml:space="preserve">Core </w:t>
      </w:r>
      <w:r w:rsidR="001F5DEC">
        <w:rPr>
          <w:b/>
          <w:bCs/>
          <w:color w:val="EE0000"/>
        </w:rPr>
        <w:t xml:space="preserve">- </w:t>
      </w:r>
      <w:r w:rsidR="006C3D81">
        <w:rPr>
          <w:b/>
          <w:bCs/>
          <w:color w:val="EE0000"/>
        </w:rPr>
        <w:t>App</w:t>
      </w:r>
      <w:r w:rsidR="001F5DEC">
        <w:rPr>
          <w:b/>
          <w:bCs/>
          <w:color w:val="EE0000"/>
        </w:rPr>
        <w:t xml:space="preserve"> Type</w:t>
      </w:r>
      <w:r w:rsidR="00790B52">
        <w:rPr>
          <w:b/>
          <w:bCs/>
          <w:color w:val="EE0000"/>
        </w:rPr>
        <w:t>s</w:t>
      </w:r>
      <w:r w:rsidR="007C7E2C">
        <w:rPr>
          <w:b/>
          <w:bCs/>
          <w:color w:val="EE0000"/>
        </w:rPr>
        <w:t>, Security and Identity, Test, Host and Deploy,</w:t>
      </w:r>
      <w:r w:rsidR="008D7924">
        <w:rPr>
          <w:b/>
          <w:bCs/>
          <w:color w:val="EE0000"/>
        </w:rPr>
        <w:t xml:space="preserve"> Video Tutorial</w:t>
      </w:r>
      <w:r w:rsidR="00796FFD">
        <w:rPr>
          <w:b/>
          <w:bCs/>
          <w:color w:val="EE0000"/>
        </w:rPr>
        <w:t>s</w:t>
      </w:r>
      <w:r w:rsidRPr="00157EB4">
        <w:rPr>
          <w:b/>
          <w:bCs/>
        </w:rPr>
        <w:t>:</w:t>
      </w:r>
      <w:r>
        <w:t xml:space="preserve"> </w:t>
      </w:r>
      <w:hyperlink r:id="rId21" w:history="1">
        <w:r w:rsidR="003F68CA" w:rsidRPr="005E19CD">
          <w:rPr>
            <w:rStyle w:val="Hyperlink"/>
          </w:rPr>
          <w:t>https://learn.microsoft.com/en-us/aspnet/core/</w:t>
        </w:r>
      </w:hyperlink>
    </w:p>
    <w:p w14:paraId="573F4465" w14:textId="1141B60D" w:rsidR="00CE56A9" w:rsidRDefault="006C1F34" w:rsidP="00090248">
      <w:pPr>
        <w:numPr>
          <w:ilvl w:val="0"/>
          <w:numId w:val="36"/>
        </w:numPr>
      </w:pPr>
      <w:r>
        <w:rPr>
          <w:b/>
          <w:bCs/>
          <w:color w:val="EE0000"/>
        </w:rPr>
        <w:t>ASP.NET Core</w:t>
      </w:r>
      <w:r w:rsidR="00CE56A9">
        <w:rPr>
          <w:b/>
          <w:bCs/>
          <w:color w:val="EE0000"/>
        </w:rPr>
        <w:t xml:space="preserve"> </w:t>
      </w:r>
      <w:r w:rsidR="004B69F2">
        <w:rPr>
          <w:b/>
          <w:bCs/>
          <w:color w:val="EE0000"/>
        </w:rPr>
        <w:t>–</w:t>
      </w:r>
      <w:r w:rsidR="001F5DEC">
        <w:rPr>
          <w:b/>
          <w:bCs/>
          <w:color w:val="EE0000"/>
        </w:rPr>
        <w:t xml:space="preserve"> </w:t>
      </w:r>
      <w:r w:rsidR="004B69F2">
        <w:rPr>
          <w:b/>
          <w:bCs/>
          <w:color w:val="EE0000"/>
        </w:rPr>
        <w:t>Web UI</w:t>
      </w:r>
      <w:r w:rsidR="00CE56A9">
        <w:rPr>
          <w:b/>
          <w:bCs/>
          <w:color w:val="EE0000"/>
        </w:rPr>
        <w:t>:</w:t>
      </w:r>
      <w:r w:rsidR="00CE56A9">
        <w:t xml:space="preserve"> </w:t>
      </w:r>
      <w:hyperlink r:id="rId22" w:history="1">
        <w:r w:rsidR="00CE56A9" w:rsidRPr="005E19CD">
          <w:rPr>
            <w:rStyle w:val="Hyperlink"/>
          </w:rPr>
          <w:t>https://learn.microsoft.com/en-us/aspnet/core/tutorials/choose-web-ui</w:t>
        </w:r>
      </w:hyperlink>
    </w:p>
    <w:p w14:paraId="77365619" w14:textId="65064CE7" w:rsidR="00090248" w:rsidRDefault="00157EB4" w:rsidP="00090248">
      <w:pPr>
        <w:numPr>
          <w:ilvl w:val="0"/>
          <w:numId w:val="36"/>
        </w:numPr>
      </w:pPr>
      <w:r w:rsidRPr="00453476">
        <w:rPr>
          <w:b/>
          <w:bCs/>
          <w:color w:val="EE0000"/>
        </w:rPr>
        <w:t xml:space="preserve">C# </w:t>
      </w:r>
      <w:r w:rsidR="00593F15">
        <w:rPr>
          <w:b/>
          <w:bCs/>
          <w:color w:val="EE0000"/>
        </w:rPr>
        <w:t>- Tutorial</w:t>
      </w:r>
      <w:r w:rsidRPr="00157EB4">
        <w:rPr>
          <w:b/>
          <w:bCs/>
        </w:rPr>
        <w:t>:</w:t>
      </w:r>
      <w:r>
        <w:t xml:space="preserve"> </w:t>
      </w:r>
      <w:hyperlink r:id="rId23" w:history="1">
        <w:r w:rsidR="00090248" w:rsidRPr="000907AC">
          <w:rPr>
            <w:rStyle w:val="Hyperlink"/>
          </w:rPr>
          <w:t>https://learn.microsoft.com/en-us/dotnet/csharp/</w:t>
        </w:r>
      </w:hyperlink>
    </w:p>
    <w:p w14:paraId="6C55EEC9" w14:textId="50600522" w:rsidR="003341E0" w:rsidRDefault="003341E0" w:rsidP="003341E0">
      <w:pPr>
        <w:pStyle w:val="ListParagraph"/>
        <w:numPr>
          <w:ilvl w:val="0"/>
          <w:numId w:val="36"/>
        </w:numPr>
      </w:pPr>
      <w:r w:rsidRPr="003A0BFC">
        <w:rPr>
          <w:b/>
          <w:bCs/>
          <w:color w:val="EE0000"/>
        </w:rPr>
        <w:t>C#15 with .NET 11</w:t>
      </w:r>
      <w:r>
        <w:t xml:space="preserve">: </w:t>
      </w:r>
      <w:hyperlink r:id="rId24" w:history="1">
        <w:r w:rsidRPr="008F5B4F">
          <w:rPr>
            <w:rStyle w:val="Hyperlink"/>
          </w:rPr>
          <w:t>https://learn.microsoft.com/en-us/dotnet/csharp/whats-new/csharp-15</w:t>
        </w:r>
      </w:hyperlink>
    </w:p>
    <w:p w14:paraId="35899C24" w14:textId="11017948" w:rsidR="00FE2B22" w:rsidRDefault="00FE2B22" w:rsidP="00090248">
      <w:pPr>
        <w:numPr>
          <w:ilvl w:val="0"/>
          <w:numId w:val="36"/>
        </w:numPr>
      </w:pPr>
      <w:r w:rsidRPr="008E5AD8">
        <w:rPr>
          <w:color w:val="EE0000"/>
        </w:rPr>
        <w:t>Statements</w:t>
      </w:r>
      <w:r>
        <w:rPr>
          <w:b/>
          <w:bCs/>
          <w:color w:val="EE0000"/>
        </w:rPr>
        <w:t>:</w:t>
      </w:r>
      <w:r>
        <w:t xml:space="preserve"> </w:t>
      </w:r>
      <w:hyperlink r:id="rId25" w:history="1">
        <w:r w:rsidRPr="00FC6252">
          <w:rPr>
            <w:rStyle w:val="Hyperlink"/>
          </w:rPr>
          <w:t>https://learn.microsoft.com/en-us/dotnet/csharp/programming-guide/statements-expressions-operators/statements</w:t>
        </w:r>
      </w:hyperlink>
    </w:p>
    <w:p w14:paraId="5F0515E3" w14:textId="50562975" w:rsidR="00C74AC5" w:rsidRDefault="00C74AC5" w:rsidP="00090248">
      <w:pPr>
        <w:numPr>
          <w:ilvl w:val="0"/>
          <w:numId w:val="36"/>
        </w:numPr>
      </w:pPr>
      <w:r w:rsidRPr="00C74AC5">
        <w:rPr>
          <w:b/>
          <w:bCs/>
        </w:rPr>
        <w:t>.NET supports 5 categories of types</w:t>
      </w:r>
      <w:r>
        <w:t xml:space="preserve"> </w:t>
      </w:r>
      <w:r w:rsidRPr="00C74AC5">
        <w:t>(Classes, Structures, Enumerations, Interfaces, Delegates)</w:t>
      </w:r>
      <w:r>
        <w:t xml:space="preserve">: </w:t>
      </w:r>
      <w:hyperlink r:id="rId26" w:history="1">
        <w:r w:rsidRPr="009952F5">
          <w:rPr>
            <w:rStyle w:val="Hyperlink"/>
          </w:rPr>
          <w:t>https://learn.microsoft.com/en-us/dotnet/standard/base-types/common-type-system</w:t>
        </w:r>
      </w:hyperlink>
    </w:p>
    <w:p w14:paraId="75143333" w14:textId="3C46BA4C" w:rsidR="00FE2B22" w:rsidRDefault="00FE2B22" w:rsidP="00090248">
      <w:pPr>
        <w:numPr>
          <w:ilvl w:val="0"/>
          <w:numId w:val="36"/>
        </w:numPr>
      </w:pPr>
      <w:r w:rsidRPr="008E5AD8">
        <w:rPr>
          <w:color w:val="EE0000"/>
        </w:rPr>
        <w:t>Classes and Structs</w:t>
      </w:r>
      <w:r>
        <w:rPr>
          <w:b/>
          <w:bCs/>
          <w:color w:val="EE0000"/>
        </w:rPr>
        <w:t>:</w:t>
      </w:r>
      <w:r>
        <w:t xml:space="preserve"> </w:t>
      </w:r>
      <w:hyperlink r:id="rId27" w:history="1">
        <w:r w:rsidRPr="00FC6252">
          <w:rPr>
            <w:rStyle w:val="Hyperlink"/>
          </w:rPr>
          <w:t>https://learn.microsoft.com/en-us/dotnet/csharp/programming-guide/classes-and-structs/methods</w:t>
        </w:r>
      </w:hyperlink>
    </w:p>
    <w:p w14:paraId="19383E13" w14:textId="2D3D3230" w:rsidR="005956B6" w:rsidRDefault="005956B6" w:rsidP="00090248">
      <w:pPr>
        <w:numPr>
          <w:ilvl w:val="0"/>
          <w:numId w:val="36"/>
        </w:numPr>
      </w:pPr>
      <w:r>
        <w:rPr>
          <w:color w:val="EE0000"/>
        </w:rPr>
        <w:t>Collections and Data Structures:</w:t>
      </w:r>
      <w:r>
        <w:t xml:space="preserve"> </w:t>
      </w:r>
      <w:hyperlink r:id="rId28" w:history="1">
        <w:r w:rsidRPr="009952F5">
          <w:rPr>
            <w:rStyle w:val="Hyperlink"/>
          </w:rPr>
          <w:t>https://learn.microsoft.com/en-us/dotnet/standard/collections/</w:t>
        </w:r>
      </w:hyperlink>
    </w:p>
    <w:p w14:paraId="067D91E3" w14:textId="18C59C71" w:rsidR="00FE2B22" w:rsidRDefault="00216E40" w:rsidP="00090248">
      <w:pPr>
        <w:numPr>
          <w:ilvl w:val="0"/>
          <w:numId w:val="36"/>
        </w:numPr>
      </w:pPr>
      <w:r w:rsidRPr="008E5AD8">
        <w:rPr>
          <w:color w:val="EE0000"/>
        </w:rPr>
        <w:t>Generic Collections</w:t>
      </w:r>
      <w:r w:rsidRPr="00216E40">
        <w:rPr>
          <w:b/>
          <w:bCs/>
          <w:color w:val="EE0000"/>
        </w:rPr>
        <w:t>:</w:t>
      </w:r>
      <w:r w:rsidRPr="00216E40">
        <w:rPr>
          <w:color w:val="EE0000"/>
        </w:rPr>
        <w:t xml:space="preserve"> </w:t>
      </w:r>
      <w:hyperlink r:id="rId29" w:history="1">
        <w:r w:rsidRPr="00FC6252">
          <w:rPr>
            <w:rStyle w:val="Hyperlink"/>
          </w:rPr>
          <w:t>https://learn.microsoft.com/en-us/dotnet/standard/generics/collections</w:t>
        </w:r>
      </w:hyperlink>
    </w:p>
    <w:p w14:paraId="36C3245F" w14:textId="57BAAAA9" w:rsidR="00216E40" w:rsidRDefault="00C17612" w:rsidP="00090248">
      <w:pPr>
        <w:numPr>
          <w:ilvl w:val="0"/>
          <w:numId w:val="36"/>
        </w:numPr>
      </w:pPr>
      <w:r w:rsidRPr="008E5AD8">
        <w:rPr>
          <w:color w:val="EE0000"/>
        </w:rPr>
        <w:t>Interfac</w:t>
      </w:r>
      <w:r w:rsidR="008E5AD8">
        <w:rPr>
          <w:color w:val="EE0000"/>
        </w:rPr>
        <w:t>es</w:t>
      </w:r>
      <w:r>
        <w:t xml:space="preserve">: </w:t>
      </w:r>
      <w:hyperlink r:id="rId30" w:history="1">
        <w:r w:rsidRPr="00FC6252">
          <w:rPr>
            <w:rStyle w:val="Hyperlink"/>
          </w:rPr>
          <w:t>https://learn.microsoft.com/en-us/dotnet/standard/generics/interfaces</w:t>
        </w:r>
      </w:hyperlink>
    </w:p>
    <w:p w14:paraId="5FF3A948" w14:textId="3471A449" w:rsidR="004B69F2" w:rsidRDefault="004B69F2" w:rsidP="00090248">
      <w:pPr>
        <w:numPr>
          <w:ilvl w:val="0"/>
          <w:numId w:val="36"/>
        </w:numPr>
      </w:pPr>
      <w:r w:rsidRPr="004B69F2">
        <w:rPr>
          <w:b/>
          <w:bCs/>
        </w:rPr>
        <w:t>General structure of a C# program:</w:t>
      </w:r>
      <w:r>
        <w:t xml:space="preserve"> </w:t>
      </w:r>
      <w:hyperlink r:id="rId31" w:history="1">
        <w:r w:rsidRPr="005E19CD">
          <w:rPr>
            <w:rStyle w:val="Hyperlink"/>
          </w:rPr>
          <w:t>https://learn.microsoft.com/en-us/dotnet/csharp/fundamentals/program-structure/</w:t>
        </w:r>
      </w:hyperlink>
    </w:p>
    <w:p w14:paraId="3A5E8BF4" w14:textId="54391EFE" w:rsidR="007E1BD3" w:rsidRDefault="007E1BD3" w:rsidP="00157EB4">
      <w:pPr>
        <w:numPr>
          <w:ilvl w:val="0"/>
          <w:numId w:val="36"/>
        </w:numPr>
      </w:pPr>
      <w:r w:rsidRPr="007E1BD3">
        <w:rPr>
          <w:b/>
          <w:bCs/>
        </w:rPr>
        <w:t>Microsoft Azure cloud platform:</w:t>
      </w:r>
      <w:r w:rsidRPr="007E1BD3">
        <w:t xml:space="preserve"> </w:t>
      </w:r>
      <w:hyperlink r:id="rId32" w:history="1">
        <w:r w:rsidRPr="000907AC">
          <w:rPr>
            <w:rStyle w:val="Hyperlink"/>
          </w:rPr>
          <w:t>https://azure.microsoft.com</w:t>
        </w:r>
      </w:hyperlink>
    </w:p>
    <w:p w14:paraId="6B34EF27" w14:textId="479F72F7" w:rsidR="00063DBA" w:rsidRDefault="00063DBA" w:rsidP="00157EB4">
      <w:pPr>
        <w:numPr>
          <w:ilvl w:val="0"/>
          <w:numId w:val="36"/>
        </w:numPr>
      </w:pPr>
      <w:r w:rsidRPr="00063DBA">
        <w:rPr>
          <w:b/>
          <w:bCs/>
        </w:rPr>
        <w:t>Official .NET open-source repositories:</w:t>
      </w:r>
      <w:r>
        <w:t xml:space="preserve"> </w:t>
      </w:r>
      <w:hyperlink r:id="rId33" w:history="1">
        <w:r w:rsidR="00982893" w:rsidRPr="000907AC">
          <w:rPr>
            <w:rStyle w:val="Hyperlink"/>
          </w:rPr>
          <w:t>https://github.com/dotnet</w:t>
        </w:r>
      </w:hyperlink>
    </w:p>
    <w:p w14:paraId="15DFCDE9" w14:textId="2B594472" w:rsidR="00FD109E" w:rsidRDefault="00157EB4" w:rsidP="00206F81">
      <w:pPr>
        <w:numPr>
          <w:ilvl w:val="0"/>
          <w:numId w:val="36"/>
        </w:numPr>
      </w:pPr>
      <w:r w:rsidRPr="00157EB4">
        <w:rPr>
          <w:b/>
          <w:bCs/>
        </w:rPr>
        <w:t>NuGet Gallery</w:t>
      </w:r>
      <w:r w:rsidR="00BA34B6">
        <w:rPr>
          <w:b/>
          <w:bCs/>
        </w:rPr>
        <w:t xml:space="preserve"> to Install .NET Packages</w:t>
      </w:r>
      <w:r w:rsidRPr="00157EB4">
        <w:rPr>
          <w:b/>
          <w:bCs/>
        </w:rPr>
        <w:t>:</w:t>
      </w:r>
      <w:r>
        <w:t xml:space="preserve"> </w:t>
      </w:r>
      <w:hyperlink r:id="rId34" w:history="1">
        <w:r w:rsidR="00090248" w:rsidRPr="000907AC">
          <w:rPr>
            <w:rStyle w:val="Hyperlink"/>
          </w:rPr>
          <w:t>https://www.nuget.org/</w:t>
        </w:r>
      </w:hyperlink>
    </w:p>
    <w:p w14:paraId="4FAD8893" w14:textId="7CCA7949" w:rsidR="005C6AF7" w:rsidRDefault="00167284" w:rsidP="00206F81">
      <w:r>
        <w:lastRenderedPageBreak/>
        <w:t xml:space="preserve">Some useful Links by Microsoft for </w:t>
      </w:r>
      <w:r w:rsidRPr="00B24459">
        <w:rPr>
          <w:b/>
          <w:bCs/>
        </w:rPr>
        <w:t>Java and Python Developers</w:t>
      </w:r>
      <w:r>
        <w:t xml:space="preserve"> who want to learn .NET:</w:t>
      </w:r>
    </w:p>
    <w:p w14:paraId="2305C009" w14:textId="104EE87E" w:rsidR="007F0E06" w:rsidRDefault="00345B46" w:rsidP="00206F81">
      <w:pPr>
        <w:pStyle w:val="ListParagraph"/>
        <w:numPr>
          <w:ilvl w:val="0"/>
          <w:numId w:val="37"/>
        </w:numPr>
      </w:pPr>
      <w:r>
        <w:t xml:space="preserve">.NET &gt; </w:t>
      </w:r>
      <w:r w:rsidR="00771D9B">
        <w:t>Java</w:t>
      </w:r>
      <w:r w:rsidR="007F0E06">
        <w:t xml:space="preserve">: </w:t>
      </w:r>
      <w:hyperlink r:id="rId35" w:history="1">
        <w:r w:rsidR="007F0E06" w:rsidRPr="0023468F">
          <w:rPr>
            <w:rStyle w:val="Hyperlink"/>
          </w:rPr>
          <w:t>https://learn.microsoft.com/en-us/dotnet/csharp/tour-of-csharp/tips-for-java-developers</w:t>
        </w:r>
      </w:hyperlink>
    </w:p>
    <w:p w14:paraId="693280EE" w14:textId="4B5C3842" w:rsidR="00771D9B" w:rsidRDefault="00345B46" w:rsidP="00206F81">
      <w:pPr>
        <w:pStyle w:val="ListParagraph"/>
        <w:numPr>
          <w:ilvl w:val="0"/>
          <w:numId w:val="37"/>
        </w:numPr>
      </w:pPr>
      <w:r>
        <w:t>.NET &gt; Python</w:t>
      </w:r>
      <w:r w:rsidR="00771D9B">
        <w:t xml:space="preserve">: </w:t>
      </w:r>
      <w:hyperlink r:id="rId36" w:history="1">
        <w:r w:rsidR="00771D9B" w:rsidRPr="00EC1A5B">
          <w:rPr>
            <w:rStyle w:val="Hyperlink"/>
          </w:rPr>
          <w:t>https://learn.microsoft.com/en-us/dotnet/csharp/tour-of-csharp/tips-for-python-developers</w:t>
        </w:r>
      </w:hyperlink>
    </w:p>
    <w:p w14:paraId="7E30EFF8" w14:textId="4959AE39" w:rsidR="00167284" w:rsidRDefault="00167284" w:rsidP="00167284">
      <w:r>
        <w:t xml:space="preserve">Since 2007 following site covers almost all aspects of </w:t>
      </w:r>
      <w:r w:rsidRPr="009A604C">
        <w:rPr>
          <w:b/>
          <w:bCs/>
        </w:rPr>
        <w:t>.NET Apps Development</w:t>
      </w:r>
      <w:r>
        <w:t xml:space="preserve"> with Code, Slides and YouTube:</w:t>
      </w:r>
    </w:p>
    <w:p w14:paraId="011C79E9" w14:textId="0A717389" w:rsidR="00771D9B" w:rsidRDefault="0016414B" w:rsidP="007770E4">
      <w:pPr>
        <w:pStyle w:val="ListParagraph"/>
        <w:numPr>
          <w:ilvl w:val="0"/>
          <w:numId w:val="37"/>
        </w:numPr>
      </w:pPr>
      <w:r>
        <w:t>Learn</w:t>
      </w:r>
      <w:r w:rsidR="00C91995">
        <w:t xml:space="preserve"> .NET</w:t>
      </w:r>
      <w:r w:rsidR="00C16A9E">
        <w:t xml:space="preserve"> History</w:t>
      </w:r>
      <w:r>
        <w:t xml:space="preserve">: </w:t>
      </w:r>
      <w:hyperlink r:id="rId37" w:history="1">
        <w:r w:rsidRPr="00173067">
          <w:rPr>
            <w:rStyle w:val="Hyperlink"/>
          </w:rPr>
          <w:t>https://csharp-video-tutorials.blogspot.com/p/free-dot-net-video-tutorials-for.html</w:t>
        </w:r>
      </w:hyperlink>
    </w:p>
    <w:p w14:paraId="4E3E5A74" w14:textId="47CDB9A0" w:rsidR="00CC74B8" w:rsidRDefault="00CC74B8" w:rsidP="007770E4">
      <w:pPr>
        <w:pStyle w:val="ListParagraph"/>
        <w:numPr>
          <w:ilvl w:val="0"/>
          <w:numId w:val="37"/>
        </w:numPr>
      </w:pPr>
      <w:r>
        <w:t>IR Code Snippets Book for Java: In Docs folder</w:t>
      </w:r>
    </w:p>
    <w:p w14:paraId="7B0D53ED" w14:textId="2CADAD7E" w:rsidR="002F25C4" w:rsidRDefault="007039BD" w:rsidP="00F3362A">
      <w:pPr>
        <w:pStyle w:val="ListParagraph"/>
        <w:numPr>
          <w:ilvl w:val="0"/>
          <w:numId w:val="37"/>
        </w:numPr>
      </w:pPr>
      <w:r>
        <w:t xml:space="preserve">Free Programming PDF Books </w:t>
      </w:r>
      <w:r w:rsidR="00F3362A">
        <w:t>Collection</w:t>
      </w:r>
      <w:r>
        <w:t xml:space="preserve"> at Goal Kicker.com</w:t>
      </w:r>
      <w:r w:rsidR="00F3362A">
        <w:t xml:space="preserve">: </w:t>
      </w:r>
      <w:hyperlink r:id="rId38" w:history="1">
        <w:r w:rsidR="00F3362A" w:rsidRPr="00D613D2">
          <w:rPr>
            <w:rStyle w:val="Hyperlink"/>
          </w:rPr>
          <w:t>https://books.goalkicker.com/</w:t>
        </w:r>
      </w:hyperlink>
    </w:p>
    <w:p w14:paraId="0B9BAFF2" w14:textId="2C286306" w:rsidR="00393CC7" w:rsidRDefault="008C6DE4" w:rsidP="00F3362A">
      <w:pPr>
        <w:pStyle w:val="ListParagraph"/>
        <w:numPr>
          <w:ilvl w:val="0"/>
          <w:numId w:val="37"/>
        </w:numPr>
      </w:pPr>
      <w:r>
        <w:t xml:space="preserve">C# 15: </w:t>
      </w:r>
      <w:hyperlink r:id="rId39" w:history="1">
        <w:r w:rsidR="00393CC7" w:rsidRPr="008F5B4F">
          <w:rPr>
            <w:rStyle w:val="Hyperlink"/>
          </w:rPr>
          <w:t>https://www.damirscorner.com/blog/posts/20260821-UnionTypesInCs15.html?via=dailydev</w:t>
        </w:r>
      </w:hyperlink>
    </w:p>
    <w:p w14:paraId="79EB5105" w14:textId="2797090E" w:rsidR="00393CC7" w:rsidRDefault="002A6554" w:rsidP="00F3362A">
      <w:pPr>
        <w:pStyle w:val="ListParagraph"/>
        <w:numPr>
          <w:ilvl w:val="0"/>
          <w:numId w:val="37"/>
        </w:numPr>
      </w:pPr>
      <w:r>
        <w:t xml:space="preserve">Daily Dev for Development Updates: </w:t>
      </w:r>
      <w:hyperlink r:id="rId40" w:history="1">
        <w:r w:rsidRPr="008F5B4F">
          <w:rPr>
            <w:rStyle w:val="Hyperlink"/>
          </w:rPr>
          <w:t>https://daily.dev</w:t>
        </w:r>
      </w:hyperlink>
    </w:p>
    <w:p w14:paraId="6AA80893" w14:textId="45BEE9D9" w:rsidR="00F3362A" w:rsidRDefault="002F25C4" w:rsidP="00F3362A">
      <w:r>
        <w:t xml:space="preserve">Java Learning </w:t>
      </w:r>
      <w:r w:rsidR="003B5543">
        <w:t>Tutorial</w:t>
      </w:r>
      <w:r>
        <w:t>:</w:t>
      </w:r>
    </w:p>
    <w:p w14:paraId="5D57B6E0" w14:textId="46F24457" w:rsidR="002F25C4" w:rsidRDefault="003B5543" w:rsidP="002F25C4">
      <w:pPr>
        <w:pStyle w:val="ListParagraph"/>
        <w:numPr>
          <w:ilvl w:val="0"/>
          <w:numId w:val="40"/>
        </w:numPr>
      </w:pPr>
      <w:r w:rsidRPr="003B5543">
        <w:rPr>
          <w:b/>
          <w:bCs/>
        </w:rPr>
        <w:t>Java Tutorial Home Page</w:t>
      </w:r>
      <w:r>
        <w:t xml:space="preserve">: </w:t>
      </w:r>
      <w:hyperlink r:id="rId41" w:history="1">
        <w:r w:rsidRPr="006A304A">
          <w:rPr>
            <w:rStyle w:val="Hyperlink"/>
          </w:rPr>
          <w:t>https://docs.oracle.com/javase/tutorial/</w:t>
        </w:r>
      </w:hyperlink>
    </w:p>
    <w:p w14:paraId="661C437F" w14:textId="445BAF67" w:rsidR="00690A7F" w:rsidRDefault="00690A7F" w:rsidP="002F25C4">
      <w:pPr>
        <w:pStyle w:val="ListParagraph"/>
        <w:numPr>
          <w:ilvl w:val="0"/>
          <w:numId w:val="40"/>
        </w:numPr>
      </w:pPr>
      <w:r>
        <w:rPr>
          <w:b/>
          <w:bCs/>
        </w:rPr>
        <w:t>OOPs Concepts</w:t>
      </w:r>
      <w:r w:rsidRPr="00690A7F">
        <w:rPr>
          <w:b/>
          <w:bCs/>
        </w:rPr>
        <w:t>:</w:t>
      </w:r>
      <w:hyperlink r:id="rId42" w:history="1">
        <w:r w:rsidRPr="006A304A">
          <w:rPr>
            <w:rStyle w:val="Hyperlink"/>
          </w:rPr>
          <w:t>https://docs.oracle.com/javase/tutorial/java/concepts/index.html</w:t>
        </w:r>
      </w:hyperlink>
    </w:p>
    <w:p w14:paraId="5D3D986C" w14:textId="1AB050F8" w:rsidR="00690A7F" w:rsidRDefault="00690A7F" w:rsidP="002F25C4">
      <w:pPr>
        <w:pStyle w:val="ListParagraph"/>
        <w:numPr>
          <w:ilvl w:val="0"/>
          <w:numId w:val="40"/>
        </w:numPr>
      </w:pPr>
      <w:r w:rsidRPr="00690A7F">
        <w:rPr>
          <w:b/>
          <w:bCs/>
        </w:rPr>
        <w:t>Classes and Objects:</w:t>
      </w:r>
      <w:r>
        <w:t xml:space="preserve"> </w:t>
      </w:r>
      <w:hyperlink r:id="rId43" w:history="1">
        <w:r w:rsidRPr="006A304A">
          <w:rPr>
            <w:rStyle w:val="Hyperlink"/>
          </w:rPr>
          <w:t>https://docs.oracle.com/javase/tutorial/java/javaOO/index.html</w:t>
        </w:r>
      </w:hyperlink>
    </w:p>
    <w:p w14:paraId="28E52EF5" w14:textId="34505102" w:rsidR="002F25C4" w:rsidRDefault="003B5543" w:rsidP="002F25C4">
      <w:pPr>
        <w:pStyle w:val="ListParagraph"/>
        <w:numPr>
          <w:ilvl w:val="0"/>
          <w:numId w:val="40"/>
        </w:numPr>
      </w:pPr>
      <w:r w:rsidRPr="003B5543">
        <w:rPr>
          <w:b/>
          <w:bCs/>
        </w:rPr>
        <w:t xml:space="preserve">Package Manager: </w:t>
      </w:r>
      <w:hyperlink r:id="rId44" w:history="1">
        <w:r w:rsidRPr="006A304A">
          <w:rPr>
            <w:rStyle w:val="Hyperlink"/>
          </w:rPr>
          <w:t>https://maven.apache.org/</w:t>
        </w:r>
      </w:hyperlink>
    </w:p>
    <w:p w14:paraId="44548E1E" w14:textId="185E9F93" w:rsidR="007770E4" w:rsidRPr="007770E4" w:rsidRDefault="007770E4" w:rsidP="007770E4">
      <w:r w:rsidRPr="007770E4">
        <w:t xml:space="preserve">Today, </w:t>
      </w:r>
      <w:r w:rsidRPr="009A604C">
        <w:rPr>
          <w:b/>
          <w:bCs/>
        </w:rPr>
        <w:t>prompting AI models</w:t>
      </w:r>
      <w:r>
        <w:t xml:space="preserve"> </w:t>
      </w:r>
      <w:r w:rsidRPr="007770E4">
        <w:t>and mastering</w:t>
      </w:r>
      <w:r w:rsidRPr="009A604C">
        <w:rPr>
          <w:b/>
          <w:bCs/>
        </w:rPr>
        <w:t xml:space="preserve"> '</w:t>
      </w:r>
      <w:r w:rsidRPr="00C7362B">
        <w:rPr>
          <w:b/>
          <w:bCs/>
          <w:color w:val="EE0000"/>
        </w:rPr>
        <w:t>vibe coding</w:t>
      </w:r>
      <w:r w:rsidRPr="009A604C">
        <w:rPr>
          <w:b/>
          <w:bCs/>
        </w:rPr>
        <w:t>'</w:t>
      </w:r>
      <w:r>
        <w:t xml:space="preserve"> </w:t>
      </w:r>
      <w:r w:rsidRPr="007770E4">
        <w:t xml:space="preserve">has become essential for learning multiple languages. We must build fluency in </w:t>
      </w:r>
      <w:r w:rsidR="0054724E">
        <w:t xml:space="preserve">prompt writing </w:t>
      </w:r>
      <w:r w:rsidRPr="007770E4">
        <w:t>using AI tools, such as:</w:t>
      </w:r>
    </w:p>
    <w:p w14:paraId="3C547DEF" w14:textId="3DCF5082" w:rsidR="00F3362A" w:rsidRDefault="007770E4" w:rsidP="00452570">
      <w:pPr>
        <w:pStyle w:val="ListParagraph"/>
        <w:numPr>
          <w:ilvl w:val="0"/>
          <w:numId w:val="37"/>
        </w:numPr>
      </w:pPr>
      <w:r w:rsidRPr="007770E4">
        <w:t>OpenAI – ChatGPT</w:t>
      </w:r>
      <w:r w:rsidR="00D16EDF">
        <w:t xml:space="preserve">, </w:t>
      </w:r>
      <w:r w:rsidRPr="007770E4">
        <w:t>Google – Gemini</w:t>
      </w:r>
      <w:r w:rsidR="00D16EDF">
        <w:t xml:space="preserve">, </w:t>
      </w:r>
      <w:r w:rsidRPr="007770E4">
        <w:t>Anthropic – Claude</w:t>
      </w:r>
      <w:r w:rsidR="00D16EDF">
        <w:t xml:space="preserve">, </w:t>
      </w:r>
    </w:p>
    <w:p w14:paraId="31207700" w14:textId="61590E40" w:rsidR="001C2587" w:rsidRDefault="007770E4" w:rsidP="005A2B7F">
      <w:pPr>
        <w:pStyle w:val="ListParagraph"/>
        <w:numPr>
          <w:ilvl w:val="0"/>
          <w:numId w:val="37"/>
        </w:numPr>
      </w:pPr>
      <w:r w:rsidRPr="007770E4">
        <w:t>Meta – Llama</w:t>
      </w:r>
      <w:r w:rsidR="00D16EDF">
        <w:t xml:space="preserve">, </w:t>
      </w:r>
      <w:r w:rsidRPr="007770E4">
        <w:t>DeepSeek</w:t>
      </w:r>
      <w:r w:rsidR="00125C14">
        <w:t>, Cursor and so on</w:t>
      </w:r>
    </w:p>
    <w:p w14:paraId="23C0976C" w14:textId="253C40AE" w:rsidR="00D16EDF" w:rsidRDefault="00C04B27" w:rsidP="00D16EDF">
      <w:r w:rsidRPr="00463221">
        <w:rPr>
          <w:b/>
          <w:bCs/>
          <w:color w:val="EE0000"/>
        </w:rPr>
        <w:t xml:space="preserve">One </w:t>
      </w:r>
      <w:r w:rsidR="00D16EDF" w:rsidRPr="00463221">
        <w:rPr>
          <w:b/>
          <w:bCs/>
          <w:color w:val="EE0000"/>
        </w:rPr>
        <w:t>Compiler</w:t>
      </w:r>
      <w:r w:rsidR="00D16EDF">
        <w:t xml:space="preserve"> </w:t>
      </w:r>
      <w:r>
        <w:t>–</w:t>
      </w:r>
      <w:r w:rsidR="00D16EDF">
        <w:t xml:space="preserve"> </w:t>
      </w:r>
      <w:r>
        <w:t>Online Code Testing</w:t>
      </w:r>
      <w:r w:rsidR="00D16EDF">
        <w:t xml:space="preserve"> Environment</w:t>
      </w:r>
    </w:p>
    <w:p w14:paraId="68298CA7" w14:textId="66625CD5" w:rsidR="00C04B27" w:rsidRDefault="00C04B27" w:rsidP="00D16EDF">
      <w:pPr>
        <w:pStyle w:val="ListParagraph"/>
        <w:numPr>
          <w:ilvl w:val="0"/>
          <w:numId w:val="37"/>
        </w:numPr>
      </w:pPr>
      <w:hyperlink r:id="rId45" w:history="1">
        <w:r w:rsidRPr="00FA36B9">
          <w:rPr>
            <w:rStyle w:val="Hyperlink"/>
          </w:rPr>
          <w:t>https://onecompiler.com/</w:t>
        </w:r>
      </w:hyperlink>
    </w:p>
    <w:p w14:paraId="37DC93C0" w14:textId="14EB62B9" w:rsidR="00D16EDF" w:rsidRDefault="00C04B27" w:rsidP="00C04B27">
      <w:pPr>
        <w:pStyle w:val="ListParagraph"/>
        <w:numPr>
          <w:ilvl w:val="0"/>
          <w:numId w:val="37"/>
        </w:numPr>
      </w:pPr>
      <w:hyperlink r:id="rId46" w:history="1">
        <w:r w:rsidRPr="00C71D69">
          <w:rPr>
            <w:rStyle w:val="Hyperlink"/>
          </w:rPr>
          <w:t>https://microsoftlearning.github.io/c-sharp-minor/</w:t>
        </w:r>
      </w:hyperlink>
    </w:p>
    <w:p w14:paraId="49A06DB1" w14:textId="680498AD" w:rsidR="008F6209" w:rsidRDefault="001C2AAB" w:rsidP="008F6209">
      <w:r>
        <w:rPr>
          <w:b/>
          <w:bCs/>
          <w:color w:val="EE0000"/>
        </w:rPr>
        <w:t xml:space="preserve">.NET </w:t>
      </w:r>
      <w:r w:rsidR="008F6209" w:rsidRPr="00463221">
        <w:rPr>
          <w:b/>
          <w:bCs/>
          <w:color w:val="EE0000"/>
        </w:rPr>
        <w:t>Command</w:t>
      </w:r>
      <w:r>
        <w:rPr>
          <w:b/>
          <w:bCs/>
          <w:color w:val="EE0000"/>
        </w:rPr>
        <w:t>s</w:t>
      </w:r>
      <w:r w:rsidR="008F6209" w:rsidRPr="00463221">
        <w:rPr>
          <w:b/>
          <w:bCs/>
          <w:color w:val="EE0000"/>
        </w:rPr>
        <w:t xml:space="preserve"> </w:t>
      </w:r>
      <w:r w:rsidR="008F6209">
        <w:t xml:space="preserve">– </w:t>
      </w:r>
      <w:r w:rsidR="00865807">
        <w:t>.NET Project</w:t>
      </w:r>
      <w:r>
        <w:t>s</w:t>
      </w:r>
      <w:r w:rsidR="00865807">
        <w:t xml:space="preserve"> </w:t>
      </w:r>
      <w:r>
        <w:t>q</w:t>
      </w:r>
      <w:r w:rsidR="008F6209">
        <w:t xml:space="preserve">uick </w:t>
      </w:r>
      <w:r w:rsidR="008F6209" w:rsidRPr="00066DE8">
        <w:rPr>
          <w:b/>
          <w:bCs/>
        </w:rPr>
        <w:t>Compile</w:t>
      </w:r>
      <w:r w:rsidRPr="00066DE8">
        <w:rPr>
          <w:b/>
          <w:bCs/>
        </w:rPr>
        <w:t>,</w:t>
      </w:r>
      <w:r w:rsidR="008F6209" w:rsidRPr="00066DE8">
        <w:rPr>
          <w:b/>
          <w:bCs/>
        </w:rPr>
        <w:t xml:space="preserve"> Run</w:t>
      </w:r>
      <w:r w:rsidRPr="00066DE8">
        <w:rPr>
          <w:b/>
          <w:bCs/>
        </w:rPr>
        <w:t xml:space="preserve"> and Publish</w:t>
      </w:r>
      <w:r>
        <w:t xml:space="preserve"> using</w:t>
      </w:r>
      <w:r w:rsidR="00066DE8">
        <w:t xml:space="preserve"> </w:t>
      </w:r>
      <w:r w:rsidR="00066DE8" w:rsidRPr="00066DE8">
        <w:rPr>
          <w:b/>
          <w:bCs/>
          <w:color w:val="EE0000"/>
        </w:rPr>
        <w:t>Windows</w:t>
      </w:r>
      <w:r w:rsidR="00E70ECA" w:rsidRPr="00066DE8">
        <w:rPr>
          <w:b/>
          <w:bCs/>
          <w:color w:val="EE0000"/>
        </w:rPr>
        <w:t xml:space="preserve"> Command Prompt</w:t>
      </w:r>
      <w:r w:rsidR="00E70ECA">
        <w:t>:</w:t>
      </w:r>
    </w:p>
    <w:p w14:paraId="4729323A" w14:textId="1D1AF156" w:rsidR="005D7CB4" w:rsidRPr="005D7CB4" w:rsidRDefault="005D7CB4" w:rsidP="00E73C0A">
      <w:pPr>
        <w:pStyle w:val="ListParagraph"/>
        <w:rPr>
          <w:u w:val="single"/>
        </w:rPr>
      </w:pPr>
      <w:r w:rsidRPr="005D7CB4">
        <w:rPr>
          <w:b/>
          <w:bCs/>
          <w:u w:val="single"/>
        </w:rPr>
        <w:t xml:space="preserve">Whole Solution </w:t>
      </w:r>
      <w:r w:rsidR="00E73C0A">
        <w:rPr>
          <w:b/>
          <w:bCs/>
          <w:u w:val="single"/>
        </w:rPr>
        <w:t>BUILD/</w:t>
      </w:r>
      <w:r w:rsidRPr="005D7CB4">
        <w:rPr>
          <w:b/>
          <w:bCs/>
          <w:u w:val="single"/>
        </w:rPr>
        <w:t>RUN Command</w:t>
      </w:r>
    </w:p>
    <w:p w14:paraId="6EC00F11" w14:textId="23FBB476" w:rsidR="005D7CB4" w:rsidRDefault="005D7CB4" w:rsidP="00E73C0A">
      <w:pPr>
        <w:pStyle w:val="ListParagraph"/>
        <w:numPr>
          <w:ilvl w:val="1"/>
          <w:numId w:val="37"/>
        </w:numPr>
      </w:pPr>
      <w:r w:rsidRPr="005D7CB4">
        <w:t xml:space="preserve">dotnet </w:t>
      </w:r>
      <w:r w:rsidR="00E73C0A" w:rsidRPr="00E73C0A">
        <w:rPr>
          <w:b/>
          <w:bCs/>
        </w:rPr>
        <w:t>build</w:t>
      </w:r>
      <w:r w:rsidRPr="005D7CB4">
        <w:t xml:space="preserve"> UserManagementApi.sln</w:t>
      </w:r>
    </w:p>
    <w:p w14:paraId="5C90F7D6" w14:textId="6F3CCB31" w:rsidR="005D7CB4" w:rsidRDefault="005D7CB4" w:rsidP="00E73C0A">
      <w:pPr>
        <w:pStyle w:val="ListParagraph"/>
        <w:numPr>
          <w:ilvl w:val="1"/>
          <w:numId w:val="37"/>
        </w:numPr>
      </w:pPr>
      <w:r w:rsidRPr="005D7CB4">
        <w:t xml:space="preserve">dotnet </w:t>
      </w:r>
      <w:r w:rsidR="00E73C0A">
        <w:rPr>
          <w:b/>
          <w:bCs/>
        </w:rPr>
        <w:t>run</w:t>
      </w:r>
      <w:r w:rsidRPr="005D7CB4">
        <w:t xml:space="preserve"> UserManagementApi.sln</w:t>
      </w:r>
    </w:p>
    <w:p w14:paraId="6D0D297E" w14:textId="1B9AACDA" w:rsidR="00595973" w:rsidRPr="00595973" w:rsidRDefault="003E7C5B" w:rsidP="00E73C0A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595973" w:rsidRPr="00595973">
        <w:rPr>
          <w:b/>
          <w:bCs/>
          <w:u w:val="single"/>
        </w:rPr>
        <w:t>Publish as self-contained application – include .NET Runtime</w:t>
      </w:r>
    </w:p>
    <w:p w14:paraId="3AADE06C" w14:textId="2CFDA7CF" w:rsidR="00595973" w:rsidRDefault="00595973" w:rsidP="00E73C0A">
      <w:pPr>
        <w:pStyle w:val="ListParagraph"/>
        <w:numPr>
          <w:ilvl w:val="1"/>
          <w:numId w:val="37"/>
        </w:numPr>
      </w:pPr>
      <w:r>
        <w:t xml:space="preserve">dotnet </w:t>
      </w:r>
      <w:r w:rsidRPr="00DB1271">
        <w:rPr>
          <w:b/>
          <w:bCs/>
        </w:rPr>
        <w:t>publish</w:t>
      </w:r>
      <w:r>
        <w:t xml:space="preserve"> UserManagementApi.sln -c Release --self-contained true</w:t>
      </w:r>
    </w:p>
    <w:p w14:paraId="170B1451" w14:textId="17E5E59D" w:rsidR="005D7CB4" w:rsidRDefault="003E7C5B" w:rsidP="00E73C0A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5D7CB4" w:rsidRPr="005D7CB4">
        <w:rPr>
          <w:b/>
          <w:bCs/>
          <w:u w:val="single"/>
        </w:rPr>
        <w:t>Individual Project RUN Command</w:t>
      </w:r>
    </w:p>
    <w:p w14:paraId="6649FC84" w14:textId="112A962A" w:rsidR="005D7CB4" w:rsidRPr="005828F8" w:rsidRDefault="005D7CB4" w:rsidP="00E73C0A">
      <w:pPr>
        <w:pStyle w:val="ListParagraph"/>
        <w:numPr>
          <w:ilvl w:val="1"/>
          <w:numId w:val="37"/>
        </w:numPr>
      </w:pPr>
      <w:r>
        <w:t xml:space="preserve">dotnet </w:t>
      </w:r>
      <w:r w:rsidRPr="00AE6111">
        <w:rPr>
          <w:b/>
          <w:bCs/>
        </w:rPr>
        <w:t>run</w:t>
      </w:r>
    </w:p>
    <w:p w14:paraId="7FBE7235" w14:textId="77777777" w:rsidR="005828F8" w:rsidRPr="00616D40" w:rsidRDefault="005828F8" w:rsidP="005828F8">
      <w:pPr>
        <w:pStyle w:val="ListParagraph"/>
      </w:pPr>
    </w:p>
    <w:p w14:paraId="13CBE51A" w14:textId="5613385B" w:rsidR="00616D40" w:rsidRPr="005D7CB4" w:rsidRDefault="00F20FCE" w:rsidP="00616D4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Unit </w:t>
      </w:r>
      <w:r w:rsidR="00616D40">
        <w:rPr>
          <w:b/>
          <w:bCs/>
          <w:u w:val="single"/>
        </w:rPr>
        <w:t>Test Solution Build</w:t>
      </w:r>
      <w:r w:rsidR="00386D40">
        <w:rPr>
          <w:b/>
          <w:bCs/>
          <w:u w:val="single"/>
        </w:rPr>
        <w:t xml:space="preserve"> and Test</w:t>
      </w:r>
    </w:p>
    <w:p w14:paraId="30196F0E" w14:textId="77777777" w:rsidR="00616D40" w:rsidRDefault="00616D40" w:rsidP="00616D40">
      <w:pPr>
        <w:pStyle w:val="ListParagraph"/>
        <w:numPr>
          <w:ilvl w:val="1"/>
          <w:numId w:val="37"/>
        </w:numPr>
      </w:pPr>
      <w:r>
        <w:t xml:space="preserve">dotnet </w:t>
      </w:r>
      <w:r w:rsidRPr="00616D40">
        <w:rPr>
          <w:b/>
          <w:bCs/>
        </w:rPr>
        <w:t>build</w:t>
      </w:r>
      <w:r>
        <w:t xml:space="preserve"> </w:t>
      </w:r>
      <w:proofErr w:type="spellStart"/>
      <w:r>
        <w:t>Translation_UnitTests.csproj</w:t>
      </w:r>
      <w:proofErr w:type="spellEnd"/>
      <w:r>
        <w:t xml:space="preserve"> -c Release</w:t>
      </w:r>
    </w:p>
    <w:p w14:paraId="2E83DD41" w14:textId="7E3AB2A0" w:rsidR="00616D40" w:rsidRDefault="00616D40" w:rsidP="00616D40">
      <w:pPr>
        <w:pStyle w:val="ListParagraph"/>
        <w:numPr>
          <w:ilvl w:val="1"/>
          <w:numId w:val="37"/>
        </w:numPr>
      </w:pPr>
      <w:r>
        <w:t xml:space="preserve">dotnet </w:t>
      </w:r>
      <w:r w:rsidRPr="00616D40">
        <w:rPr>
          <w:b/>
          <w:bCs/>
        </w:rPr>
        <w:t>test</w:t>
      </w:r>
      <w:r>
        <w:t xml:space="preserve"> </w:t>
      </w:r>
      <w:proofErr w:type="spellStart"/>
      <w:r>
        <w:t>Translation_UnitTests.csproj</w:t>
      </w:r>
      <w:proofErr w:type="spellEnd"/>
      <w:r>
        <w:t xml:space="preserve"> -c Release --no-build --no-restore</w:t>
      </w:r>
    </w:p>
    <w:p w14:paraId="34A60055" w14:textId="325FE94C" w:rsidR="00A2147D" w:rsidRDefault="00A2147D" w:rsidP="00A2147D">
      <w:pPr>
        <w:pStyle w:val="Heading1"/>
      </w:pPr>
      <w:r>
        <w:lastRenderedPageBreak/>
        <w:t>Software to Install</w:t>
      </w:r>
      <w:r w:rsidR="00E2212C">
        <w:t xml:space="preserve"> - Prerequisites</w:t>
      </w:r>
    </w:p>
    <w:p w14:paraId="6BE3936F" w14:textId="4F55DE94" w:rsidR="00A2147D" w:rsidRDefault="00A2147D" w:rsidP="00A2147D">
      <w:pPr>
        <w:pStyle w:val="ListParagraph"/>
        <w:numPr>
          <w:ilvl w:val="0"/>
          <w:numId w:val="38"/>
        </w:numPr>
      </w:pPr>
      <w:r w:rsidRPr="0036146B">
        <w:rPr>
          <w:b/>
          <w:bCs/>
        </w:rPr>
        <w:t>Visual Studio 2026</w:t>
      </w:r>
      <w:r>
        <w:t xml:space="preserve"> </w:t>
      </w:r>
      <w:r w:rsidR="005168A4">
        <w:t xml:space="preserve">- </w:t>
      </w:r>
      <w:r w:rsidRPr="00D03638">
        <w:rPr>
          <w:b/>
          <w:bCs/>
        </w:rPr>
        <w:t>Community</w:t>
      </w:r>
      <w:r>
        <w:t xml:space="preserve"> Edition</w:t>
      </w:r>
      <w:r w:rsidR="00D03638">
        <w:t xml:space="preserve"> (</w:t>
      </w:r>
      <w:r w:rsidR="00D03638" w:rsidRPr="00D03638">
        <w:rPr>
          <w:b/>
          <w:bCs/>
        </w:rPr>
        <w:t>Professional</w:t>
      </w:r>
      <w:r w:rsidR="00D03638">
        <w:t xml:space="preserve"> and </w:t>
      </w:r>
      <w:r w:rsidR="00D03638" w:rsidRPr="00D03638">
        <w:rPr>
          <w:b/>
          <w:bCs/>
        </w:rPr>
        <w:t>Enterprise</w:t>
      </w:r>
      <w:r w:rsidR="00D03638">
        <w:t xml:space="preserve"> editions requires Product Key)</w:t>
      </w:r>
    </w:p>
    <w:p w14:paraId="24D05BA8" w14:textId="40F1D9DA" w:rsidR="00B87D2E" w:rsidRDefault="00B87D2E" w:rsidP="00B87D2E">
      <w:pPr>
        <w:pStyle w:val="ListParagraph"/>
        <w:numPr>
          <w:ilvl w:val="1"/>
          <w:numId w:val="38"/>
        </w:numPr>
      </w:pPr>
      <w:hyperlink r:id="rId47" w:history="1">
        <w:r w:rsidRPr="00D613D2">
          <w:rPr>
            <w:rStyle w:val="Hyperlink"/>
          </w:rPr>
          <w:t>https://visualstudio.microsoft.com/downloads/</w:t>
        </w:r>
      </w:hyperlink>
    </w:p>
    <w:p w14:paraId="5D12C871" w14:textId="77777777" w:rsidR="00FB380B" w:rsidRDefault="00FB380B" w:rsidP="00FB380B">
      <w:pPr>
        <w:pStyle w:val="ListParagraph"/>
        <w:ind w:left="1440"/>
      </w:pPr>
    </w:p>
    <w:p w14:paraId="2361015A" w14:textId="33CAE9AD" w:rsidR="00A2147D" w:rsidRDefault="00A2147D" w:rsidP="00A2147D">
      <w:pPr>
        <w:pStyle w:val="ListParagraph"/>
        <w:numPr>
          <w:ilvl w:val="0"/>
          <w:numId w:val="38"/>
        </w:numPr>
      </w:pPr>
      <w:r>
        <w:t xml:space="preserve">.NET </w:t>
      </w:r>
      <w:r w:rsidRPr="0036146B">
        <w:rPr>
          <w:b/>
          <w:bCs/>
        </w:rPr>
        <w:t>SDK 10</w:t>
      </w:r>
      <w:r w:rsidR="000F558C">
        <w:t xml:space="preserve"> (coming up next </w:t>
      </w:r>
      <w:r w:rsidR="000F558C" w:rsidRPr="00B0330B">
        <w:rPr>
          <w:b/>
          <w:bCs/>
          <w:color w:val="FF0000" w:themeColor="accent2"/>
        </w:rPr>
        <w:t>.NET 11</w:t>
      </w:r>
      <w:r w:rsidR="000F558C" w:rsidRPr="00B0330B">
        <w:rPr>
          <w:color w:val="FF0000" w:themeColor="accent2"/>
        </w:rPr>
        <w:t xml:space="preserve"> in </w:t>
      </w:r>
      <w:r w:rsidR="000F558C" w:rsidRPr="00B0330B">
        <w:rPr>
          <w:b/>
          <w:bCs/>
          <w:color w:val="FF0000" w:themeColor="accent2"/>
        </w:rPr>
        <w:t>Nov 2026</w:t>
      </w:r>
      <w:r w:rsidR="000F558C">
        <w:t>)</w:t>
      </w:r>
    </w:p>
    <w:p w14:paraId="692D287D" w14:textId="773CBCED" w:rsidR="00B87D2E" w:rsidRDefault="00865807" w:rsidP="00B87D2E">
      <w:pPr>
        <w:pStyle w:val="ListParagraph"/>
        <w:numPr>
          <w:ilvl w:val="1"/>
          <w:numId w:val="38"/>
        </w:numPr>
      </w:pPr>
      <w:hyperlink r:id="rId48" w:history="1">
        <w:r w:rsidRPr="00D613D2">
          <w:rPr>
            <w:rStyle w:val="Hyperlink"/>
          </w:rPr>
          <w:t>https://dotnet.microsoft.com/en-us/download/dotnet/10.0</w:t>
        </w:r>
      </w:hyperlink>
    </w:p>
    <w:p w14:paraId="0E9E1863" w14:textId="77777777" w:rsidR="00FB380B" w:rsidRDefault="00FB380B" w:rsidP="00FB380B">
      <w:pPr>
        <w:pStyle w:val="ListParagraph"/>
        <w:ind w:left="1440"/>
      </w:pPr>
    </w:p>
    <w:p w14:paraId="428E9467" w14:textId="228FD1C5" w:rsidR="00A2147D" w:rsidRDefault="00A2147D" w:rsidP="0067656A">
      <w:pPr>
        <w:pStyle w:val="ListParagraph"/>
        <w:numPr>
          <w:ilvl w:val="0"/>
          <w:numId w:val="38"/>
        </w:numPr>
      </w:pPr>
      <w:r>
        <w:t xml:space="preserve">.NET </w:t>
      </w:r>
      <w:r w:rsidRPr="0036146B">
        <w:rPr>
          <w:b/>
          <w:bCs/>
        </w:rPr>
        <w:t>Runtime 10</w:t>
      </w:r>
      <w:r w:rsidR="00BE53A7">
        <w:rPr>
          <w:b/>
          <w:bCs/>
        </w:rPr>
        <w:t xml:space="preserve"> </w:t>
      </w:r>
      <w:r w:rsidR="00BE53A7" w:rsidRPr="00BE53A7">
        <w:t>(</w:t>
      </w:r>
      <w:r w:rsidR="00BE53A7">
        <w:t>auto I</w:t>
      </w:r>
      <w:r w:rsidR="00BE53A7" w:rsidRPr="00BE53A7">
        <w:t>nstalled with Visual Studio Setup</w:t>
      </w:r>
      <w:r w:rsidR="008E7B84">
        <w:t xml:space="preserve"> above</w:t>
      </w:r>
      <w:r w:rsidR="00FB380B">
        <w:t>)</w:t>
      </w:r>
    </w:p>
    <w:p w14:paraId="00BF3B62" w14:textId="77777777" w:rsidR="00FB380B" w:rsidRDefault="00FB380B" w:rsidP="00FB380B">
      <w:pPr>
        <w:pStyle w:val="ListParagraph"/>
      </w:pPr>
    </w:p>
    <w:p w14:paraId="2D9E3C82" w14:textId="44BA0ECF" w:rsidR="00A2147D" w:rsidRDefault="00C451B3" w:rsidP="00A2147D">
      <w:pPr>
        <w:pStyle w:val="ListParagraph"/>
        <w:numPr>
          <w:ilvl w:val="0"/>
          <w:numId w:val="38"/>
        </w:numPr>
      </w:pPr>
      <w:proofErr w:type="spellStart"/>
      <w:r w:rsidRPr="0036146B">
        <w:rPr>
          <w:b/>
          <w:bCs/>
        </w:rPr>
        <w:t>DBeaver</w:t>
      </w:r>
      <w:proofErr w:type="spellEnd"/>
      <w:r>
        <w:t xml:space="preserve"> Client Software </w:t>
      </w:r>
      <w:r w:rsidR="0036146B">
        <w:t>for</w:t>
      </w:r>
      <w:r>
        <w:t xml:space="preserve"> </w:t>
      </w:r>
      <w:r w:rsidR="00A2147D">
        <w:t xml:space="preserve">SQLite </w:t>
      </w:r>
      <w:r w:rsidR="0036146B">
        <w:t>d</w:t>
      </w:r>
      <w:r w:rsidR="00A2147D">
        <w:t>atabase</w:t>
      </w:r>
      <w:r w:rsidR="0036146B">
        <w:t xml:space="preserve"> connectivity</w:t>
      </w:r>
    </w:p>
    <w:p w14:paraId="64C9C2CB" w14:textId="6B1435BE" w:rsidR="00865807" w:rsidRDefault="00865807" w:rsidP="00865807">
      <w:pPr>
        <w:pStyle w:val="ListParagraph"/>
        <w:numPr>
          <w:ilvl w:val="1"/>
          <w:numId w:val="38"/>
        </w:numPr>
      </w:pPr>
      <w:hyperlink r:id="rId49" w:history="1">
        <w:r w:rsidRPr="00D613D2">
          <w:rPr>
            <w:rStyle w:val="Hyperlink"/>
          </w:rPr>
          <w:t>https://dbeaver.io/download/</w:t>
        </w:r>
      </w:hyperlink>
    </w:p>
    <w:p w14:paraId="4D9D1B1E" w14:textId="77777777" w:rsidR="00FB380B" w:rsidRDefault="00FB380B" w:rsidP="00FB380B">
      <w:pPr>
        <w:pStyle w:val="ListParagraph"/>
        <w:ind w:left="1440"/>
      </w:pPr>
    </w:p>
    <w:p w14:paraId="7D629F36" w14:textId="2D9278C8" w:rsidR="00434955" w:rsidRPr="00FB380B" w:rsidRDefault="00434955" w:rsidP="00A2147D">
      <w:pPr>
        <w:pStyle w:val="ListParagraph"/>
        <w:numPr>
          <w:ilvl w:val="0"/>
          <w:numId w:val="38"/>
        </w:numPr>
      </w:pPr>
      <w:r w:rsidRPr="00F03675">
        <w:t>Windows</w:t>
      </w:r>
      <w:r>
        <w:rPr>
          <w:b/>
          <w:bCs/>
        </w:rPr>
        <w:t xml:space="preserve"> Command Prompt </w:t>
      </w:r>
      <w:r w:rsidRPr="00434955">
        <w:t>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Powershell</w:t>
      </w:r>
      <w:proofErr w:type="spellEnd"/>
    </w:p>
    <w:p w14:paraId="151FF739" w14:textId="77777777" w:rsidR="00FB380B" w:rsidRPr="0067656A" w:rsidRDefault="00FB380B" w:rsidP="00FB380B">
      <w:pPr>
        <w:pStyle w:val="ListParagraph"/>
      </w:pPr>
    </w:p>
    <w:p w14:paraId="15774FC2" w14:textId="1D3B8970" w:rsidR="0067656A" w:rsidRDefault="0067656A" w:rsidP="00A2147D">
      <w:pPr>
        <w:pStyle w:val="ListParagraph"/>
        <w:numPr>
          <w:ilvl w:val="0"/>
          <w:numId w:val="38"/>
        </w:numPr>
      </w:pPr>
      <w:r w:rsidRPr="0036146B">
        <w:rPr>
          <w:b/>
          <w:bCs/>
        </w:rPr>
        <w:t>Git</w:t>
      </w:r>
      <w:r>
        <w:t xml:space="preserve"> (for repo access: pull/push)</w:t>
      </w:r>
    </w:p>
    <w:p w14:paraId="301CDD96" w14:textId="2704250C" w:rsidR="00865807" w:rsidRDefault="00865807" w:rsidP="00865807">
      <w:pPr>
        <w:pStyle w:val="ListParagraph"/>
        <w:numPr>
          <w:ilvl w:val="1"/>
          <w:numId w:val="38"/>
        </w:numPr>
      </w:pPr>
      <w:hyperlink r:id="rId50" w:history="1">
        <w:r w:rsidRPr="00D613D2">
          <w:rPr>
            <w:rStyle w:val="Hyperlink"/>
          </w:rPr>
          <w:t>https://git-scm.com/install/windows</w:t>
        </w:r>
      </w:hyperlink>
    </w:p>
    <w:p w14:paraId="70AD5D5C" w14:textId="77777777" w:rsidR="009A36CC" w:rsidRDefault="009A36CC" w:rsidP="009A36CC"/>
    <w:p w14:paraId="6847530A" w14:textId="76AFEF30" w:rsidR="009A36CC" w:rsidRDefault="009A36CC" w:rsidP="009A36CC">
      <w:pPr>
        <w:pStyle w:val="Heading1"/>
      </w:pPr>
      <w:r>
        <w:t>GIT Commands</w:t>
      </w:r>
    </w:p>
    <w:p w14:paraId="4DADDBD4" w14:textId="2C2DE3F5" w:rsidR="009A36CC" w:rsidRDefault="009A36CC" w:rsidP="009A36CC">
      <w:r w:rsidRPr="009A36CC">
        <w:t>They are as under:</w:t>
      </w:r>
      <w:r>
        <w:br/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36CC" w14:paraId="0F39CCE8" w14:textId="77777777" w:rsidTr="00AF3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0887D41" w14:textId="77777777" w:rsidR="009A36CC" w:rsidRDefault="009A36CC" w:rsidP="00AF3F54">
            <w:r>
              <w:t xml:space="preserve">GIT Commands - </w:t>
            </w:r>
            <w:r w:rsidRPr="001A7E6B">
              <w:rPr>
                <w:b w:val="0"/>
                <w:bCs w:val="0"/>
              </w:rPr>
              <w:t xml:space="preserve">echo "# </w:t>
            </w:r>
            <w:proofErr w:type="spellStart"/>
            <w:r w:rsidRPr="001A7E6B">
              <w:rPr>
                <w:b w:val="0"/>
                <w:bCs w:val="0"/>
              </w:rPr>
              <w:t>CSharp</w:t>
            </w:r>
            <w:proofErr w:type="spellEnd"/>
            <w:r w:rsidRPr="001A7E6B">
              <w:rPr>
                <w:b w:val="0"/>
                <w:bCs w:val="0"/>
              </w:rPr>
              <w:t xml:space="preserve"> Training Session Solutions" &gt;&gt; README.md</w:t>
            </w:r>
          </w:p>
        </w:tc>
      </w:tr>
      <w:tr w:rsidR="009A36CC" w14:paraId="5A0402AD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7768CCA" w14:textId="77777777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 xml:space="preserve">git </w:t>
            </w:r>
            <w:proofErr w:type="spellStart"/>
            <w:r w:rsidRPr="001A7E6B">
              <w:rPr>
                <w:b w:val="0"/>
                <w:bCs w:val="0"/>
              </w:rPr>
              <w:t>init</w:t>
            </w:r>
            <w:proofErr w:type="spellEnd"/>
          </w:p>
        </w:tc>
      </w:tr>
      <w:tr w:rsidR="009A36CC" w14:paraId="5C5479AF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6E78E8C" w14:textId="77777777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add .</w:t>
            </w:r>
          </w:p>
        </w:tc>
      </w:tr>
      <w:tr w:rsidR="009A36CC" w14:paraId="6872348C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FCD0CD6" w14:textId="77777777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commit -m "first commit"</w:t>
            </w:r>
          </w:p>
        </w:tc>
      </w:tr>
      <w:tr w:rsidR="009A36CC" w14:paraId="1DB5B1A3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056D1A7" w14:textId="77777777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branch -M main</w:t>
            </w:r>
          </w:p>
        </w:tc>
      </w:tr>
      <w:tr w:rsidR="009A36CC" w14:paraId="01F81102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E6C7602" w14:textId="07CFD851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 xml:space="preserve">git remote add origin </w:t>
            </w:r>
            <w:hyperlink r:id="rId51" w:history="1">
              <w:r w:rsidRPr="009C4881">
                <w:rPr>
                  <w:rStyle w:val="Hyperlink"/>
                </w:rPr>
                <w:t>https://github.com/inayat68/CSharpTrainingSessionSolutions.git</w:t>
              </w:r>
            </w:hyperlink>
          </w:p>
        </w:tc>
      </w:tr>
      <w:tr w:rsidR="009A36CC" w14:paraId="3BC6D993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4B12AE2" w14:textId="77777777" w:rsidR="009A36CC" w:rsidRPr="001A7E6B" w:rsidRDefault="009A36CC" w:rsidP="00AF3F54">
            <w:pPr>
              <w:rPr>
                <w:b w:val="0"/>
                <w:bCs w:val="0"/>
              </w:rPr>
            </w:pPr>
            <w:r w:rsidRPr="001A7E6B">
              <w:rPr>
                <w:b w:val="0"/>
                <w:bCs w:val="0"/>
              </w:rPr>
              <w:t>git push -u origin main</w:t>
            </w:r>
          </w:p>
        </w:tc>
      </w:tr>
      <w:tr w:rsidR="009A36CC" w14:paraId="48047FA0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695B318" w14:textId="77777777" w:rsidR="009A36CC" w:rsidRPr="00E049B2" w:rsidRDefault="009A36CC" w:rsidP="00AF3F54">
            <w:r w:rsidRPr="00E049B2">
              <w:t>git pull origin main</w:t>
            </w:r>
          </w:p>
        </w:tc>
      </w:tr>
    </w:tbl>
    <w:p w14:paraId="56E19DE9" w14:textId="77777777" w:rsidR="009A36CC" w:rsidRDefault="009A36CC" w:rsidP="009A36CC"/>
    <w:p w14:paraId="7FD5263D" w14:textId="77777777" w:rsidR="009A36CC" w:rsidRDefault="009A36CC" w:rsidP="009A36CC"/>
    <w:p w14:paraId="2D5532C2" w14:textId="5AA364F9" w:rsidR="00206F81" w:rsidRDefault="00896236" w:rsidP="00206F81">
      <w:pPr>
        <w:pStyle w:val="Heading1"/>
      </w:pPr>
      <w:r>
        <w:rPr>
          <w:b/>
          <w:bCs/>
        </w:rPr>
        <w:lastRenderedPageBreak/>
        <w:t xml:space="preserve">How </w:t>
      </w:r>
      <w:r w:rsidR="00D73D71">
        <w:rPr>
          <w:b/>
          <w:bCs/>
        </w:rPr>
        <w:t>.</w:t>
      </w:r>
      <w:r w:rsidR="008D244D" w:rsidRPr="001170DE">
        <w:rPr>
          <w:b/>
          <w:bCs/>
        </w:rPr>
        <w:t>NET</w:t>
      </w:r>
      <w:r w:rsidR="008D244D">
        <w:t xml:space="preserve"> evolved</w:t>
      </w:r>
      <w:r w:rsidR="00D73D71">
        <w:t xml:space="preserve"> </w:t>
      </w:r>
      <w:r>
        <w:t>gradually?</w:t>
      </w:r>
    </w:p>
    <w:p w14:paraId="730BF8D0" w14:textId="4F5F6C72" w:rsidR="00206F81" w:rsidRPr="00386C27" w:rsidRDefault="00206F81" w:rsidP="00206F81">
      <w:r>
        <w:t>Some key points are as under:</w:t>
      </w:r>
    </w:p>
    <w:p w14:paraId="616926AD" w14:textId="77777777" w:rsidR="00447615" w:rsidRDefault="00447615" w:rsidP="00447615">
      <w:pPr>
        <w:numPr>
          <w:ilvl w:val="0"/>
          <w:numId w:val="35"/>
        </w:numPr>
      </w:pPr>
      <w:r w:rsidRPr="00447615">
        <w:rPr>
          <w:b/>
          <w:bCs/>
        </w:rPr>
        <w:t>1981:</w:t>
      </w:r>
      <w:r>
        <w:t xml:space="preserve"> Microsoft provided </w:t>
      </w:r>
      <w:r w:rsidRPr="00CB316C">
        <w:rPr>
          <w:b/>
          <w:bCs/>
          <w:color w:val="EE0000"/>
        </w:rPr>
        <w:t>MS-DOS</w:t>
      </w:r>
      <w:r>
        <w:t xml:space="preserve"> for the IBM PC, which became one of the most widely used PC operating systems.</w:t>
      </w:r>
    </w:p>
    <w:p w14:paraId="19FDA39A" w14:textId="77777777" w:rsidR="00447615" w:rsidRDefault="00447615" w:rsidP="00447615">
      <w:pPr>
        <w:numPr>
          <w:ilvl w:val="0"/>
          <w:numId w:val="35"/>
        </w:numPr>
      </w:pPr>
      <w:r w:rsidRPr="00447615">
        <w:rPr>
          <w:b/>
          <w:bCs/>
        </w:rPr>
        <w:t>1985:</w:t>
      </w:r>
      <w:r>
        <w:t xml:space="preserve"> Microsoft launched </w:t>
      </w:r>
      <w:r w:rsidRPr="00CB316C">
        <w:rPr>
          <w:b/>
          <w:bCs/>
          <w:color w:val="EE0000"/>
        </w:rPr>
        <w:t>Windows 1.0</w:t>
      </w:r>
      <w:r>
        <w:t>, introducing a graphical user interface that ran on top of MS-DOS.</w:t>
      </w:r>
    </w:p>
    <w:p w14:paraId="7C8185E8" w14:textId="3279FBE0" w:rsidR="00447615" w:rsidRPr="00447615" w:rsidRDefault="00447615" w:rsidP="00447615">
      <w:pPr>
        <w:numPr>
          <w:ilvl w:val="0"/>
          <w:numId w:val="35"/>
        </w:numPr>
      </w:pPr>
      <w:r w:rsidRPr="00447615">
        <w:rPr>
          <w:b/>
          <w:bCs/>
        </w:rPr>
        <w:t>1990: Windows 3.0</w:t>
      </w:r>
      <w:r>
        <w:t xml:space="preserve"> became highly successful and significantly expanded Microsoft's presence in the desktop operating-system market.</w:t>
      </w:r>
    </w:p>
    <w:p w14:paraId="41020C67" w14:textId="4B970AAE" w:rsidR="00912607" w:rsidRDefault="00912607" w:rsidP="00912607">
      <w:pPr>
        <w:numPr>
          <w:ilvl w:val="0"/>
          <w:numId w:val="35"/>
        </w:numPr>
      </w:pPr>
      <w:r w:rsidRPr="00912607">
        <w:rPr>
          <w:b/>
          <w:bCs/>
        </w:rPr>
        <w:t>1991:</w:t>
      </w:r>
      <w:r w:rsidRPr="00912607">
        <w:t xml:space="preserve"> Microsoft launched the first version of </w:t>
      </w:r>
      <w:r w:rsidRPr="00CB316C">
        <w:rPr>
          <w:b/>
          <w:bCs/>
          <w:color w:val="EE0000"/>
        </w:rPr>
        <w:t>Visual Basic (VB)</w:t>
      </w:r>
      <w:r w:rsidRPr="00912607">
        <w:t xml:space="preserve">, making Windows application development easier and more accessible. </w:t>
      </w:r>
    </w:p>
    <w:p w14:paraId="2ADBA538" w14:textId="77777777" w:rsidR="000859F3" w:rsidRDefault="000859F3" w:rsidP="000859F3">
      <w:pPr>
        <w:numPr>
          <w:ilvl w:val="0"/>
          <w:numId w:val="35"/>
        </w:numPr>
      </w:pPr>
      <w:r w:rsidRPr="000859F3">
        <w:rPr>
          <w:b/>
          <w:bCs/>
        </w:rPr>
        <w:t>1995:</w:t>
      </w:r>
      <w:r w:rsidRPr="000859F3">
        <w:t xml:space="preserve"> </w:t>
      </w:r>
      <w:r w:rsidRPr="000859F3">
        <w:rPr>
          <w:b/>
          <w:bCs/>
        </w:rPr>
        <w:t>Windows 95</w:t>
      </w:r>
      <w:r w:rsidRPr="000859F3">
        <w:t xml:space="preserve"> introduced a major redesign and popularized features such as the Start menu, taskbar, and improved Plug and Play support.</w:t>
      </w:r>
    </w:p>
    <w:p w14:paraId="57A294B2" w14:textId="6119DF62" w:rsidR="00F93C5D" w:rsidRDefault="00F93C5D" w:rsidP="00F93C5D">
      <w:pPr>
        <w:numPr>
          <w:ilvl w:val="0"/>
          <w:numId w:val="35"/>
        </w:numPr>
      </w:pPr>
      <w:r w:rsidRPr="00CB316C">
        <w:rPr>
          <w:b/>
          <w:bCs/>
        </w:rPr>
        <w:t>1996:</w:t>
      </w:r>
      <w:r w:rsidRPr="00770A71">
        <w:rPr>
          <w:b/>
          <w:bCs/>
          <w:color w:val="EE0000"/>
        </w:rPr>
        <w:t xml:space="preserve"> Classic ASP</w:t>
      </w:r>
      <w:r>
        <w:t xml:space="preserve"> Server-side scripting technology for dynamic web pages</w:t>
      </w:r>
      <w:r w:rsidR="00FD61F7">
        <w:t xml:space="preserve"> extension *.asp</w:t>
      </w:r>
    </w:p>
    <w:p w14:paraId="6A4DCC94" w14:textId="5D444C03" w:rsidR="00F93C5D" w:rsidRPr="000859F3" w:rsidRDefault="00F93C5D" w:rsidP="00F93C5D">
      <w:pPr>
        <w:numPr>
          <w:ilvl w:val="0"/>
          <w:numId w:val="35"/>
        </w:numPr>
      </w:pPr>
      <w:r w:rsidRPr="00F93C5D">
        <w:rPr>
          <w:b/>
          <w:bCs/>
        </w:rPr>
        <w:t>1997: VBScript</w:t>
      </w:r>
      <w:r>
        <w:rPr>
          <w:b/>
          <w:bCs/>
        </w:rPr>
        <w:t xml:space="preserve"> </w:t>
      </w:r>
      <w:r>
        <w:t>Common scripting language used with Classic ASP</w:t>
      </w:r>
    </w:p>
    <w:p w14:paraId="009B5B8E" w14:textId="475E1FD3" w:rsidR="000859F3" w:rsidRPr="00912607" w:rsidRDefault="000859F3" w:rsidP="000859F3">
      <w:pPr>
        <w:numPr>
          <w:ilvl w:val="0"/>
          <w:numId w:val="35"/>
        </w:numPr>
      </w:pPr>
      <w:r w:rsidRPr="000859F3">
        <w:rPr>
          <w:b/>
          <w:bCs/>
        </w:rPr>
        <w:t>1998:</w:t>
      </w:r>
      <w:r w:rsidRPr="000859F3">
        <w:t xml:space="preserve"> </w:t>
      </w:r>
      <w:r w:rsidRPr="000859F3">
        <w:rPr>
          <w:b/>
          <w:bCs/>
        </w:rPr>
        <w:t>Windows 98</w:t>
      </w:r>
      <w:r w:rsidRPr="000859F3">
        <w:t xml:space="preserve"> continued the Windows 9x line with improved hardware and Internet integration.</w:t>
      </w:r>
    </w:p>
    <w:p w14:paraId="71508093" w14:textId="60DD8129" w:rsidR="00912607" w:rsidRPr="00912607" w:rsidRDefault="00912607" w:rsidP="00771A51">
      <w:pPr>
        <w:numPr>
          <w:ilvl w:val="0"/>
          <w:numId w:val="35"/>
        </w:numPr>
      </w:pPr>
      <w:r w:rsidRPr="00CB316C">
        <w:rPr>
          <w:b/>
          <w:bCs/>
        </w:rPr>
        <w:t>1998</w:t>
      </w:r>
      <w:r w:rsidR="004E7E7A" w:rsidRPr="00CB316C">
        <w:rPr>
          <w:b/>
          <w:bCs/>
        </w:rPr>
        <w:t>-2001</w:t>
      </w:r>
      <w:r w:rsidRPr="00CB316C">
        <w:rPr>
          <w:b/>
          <w:bCs/>
        </w:rPr>
        <w:t>:</w:t>
      </w:r>
      <w:r w:rsidRPr="00CB316C">
        <w:t xml:space="preserve"> </w:t>
      </w:r>
      <w:r w:rsidRPr="00770A71">
        <w:rPr>
          <w:b/>
          <w:bCs/>
          <w:color w:val="EE0000"/>
        </w:rPr>
        <w:t>Visual Basic 6.0 (VB6)</w:t>
      </w:r>
      <w:r w:rsidRPr="00912607">
        <w:t xml:space="preserve"> </w:t>
      </w:r>
      <w:r w:rsidR="003150A8">
        <w:t xml:space="preserve">last version </w:t>
      </w:r>
      <w:r w:rsidRPr="00912607">
        <w:t>was released and became widely used for Windows desktop and business applications.</w:t>
      </w:r>
      <w:r w:rsidR="004E7E7A">
        <w:t xml:space="preserve"> </w:t>
      </w:r>
      <w:r w:rsidRPr="004E7E7A">
        <w:rPr>
          <w:b/>
          <w:bCs/>
        </w:rPr>
        <w:t>VB6 Era:</w:t>
      </w:r>
      <w:r w:rsidRPr="00912607">
        <w:t xml:space="preserve"> Developers commonly used </w:t>
      </w:r>
      <w:r w:rsidRPr="004E7E7A">
        <w:rPr>
          <w:b/>
          <w:bCs/>
        </w:rPr>
        <w:t>COM/ActiveX, ADO, and Windows APIs</w:t>
      </w:r>
      <w:r w:rsidRPr="00912607">
        <w:t xml:space="preserve"> for application development and database connectivity.</w:t>
      </w:r>
    </w:p>
    <w:p w14:paraId="25C64BD2" w14:textId="1F2714A9" w:rsidR="00E43D3B" w:rsidRPr="00E43D3B" w:rsidRDefault="00E43D3B" w:rsidP="00356A4A">
      <w:pPr>
        <w:numPr>
          <w:ilvl w:val="0"/>
          <w:numId w:val="35"/>
        </w:numPr>
      </w:pPr>
      <w:r w:rsidRPr="00E43D3B">
        <w:rPr>
          <w:b/>
          <w:bCs/>
        </w:rPr>
        <w:t>2002:</w:t>
      </w:r>
      <w:r w:rsidRPr="00E43D3B">
        <w:t xml:space="preserve"> Microsoft introduced </w:t>
      </w:r>
      <w:r w:rsidRPr="00770A71">
        <w:rPr>
          <w:b/>
          <w:bCs/>
          <w:color w:val="EE0000"/>
        </w:rPr>
        <w:t>.NET Framework 1.0</w:t>
      </w:r>
      <w:r w:rsidRPr="00E43D3B">
        <w:t xml:space="preserve">, initially focused on Windows application and web development. </w:t>
      </w:r>
    </w:p>
    <w:p w14:paraId="43578B0F" w14:textId="48B3B710" w:rsidR="00E43D3B" w:rsidRDefault="00E43D3B" w:rsidP="00E43D3B">
      <w:pPr>
        <w:numPr>
          <w:ilvl w:val="0"/>
          <w:numId w:val="35"/>
        </w:numPr>
      </w:pPr>
      <w:r w:rsidRPr="00E43D3B">
        <w:rPr>
          <w:b/>
          <w:bCs/>
        </w:rPr>
        <w:t>2016:</w:t>
      </w:r>
      <w:r w:rsidRPr="00E43D3B">
        <w:t xml:space="preserve"> Microsoft introduced </w:t>
      </w:r>
      <w:r w:rsidRPr="00E43D3B">
        <w:rPr>
          <w:b/>
          <w:bCs/>
        </w:rPr>
        <w:t>.NET Core</w:t>
      </w:r>
      <w:r w:rsidRPr="00E43D3B">
        <w:t>, a redesigned, open-source and cross-platform implementation of .NET.</w:t>
      </w:r>
    </w:p>
    <w:p w14:paraId="5D4305E8" w14:textId="4EA586F6" w:rsidR="00356A4A" w:rsidRDefault="00356A4A" w:rsidP="00E43D3B">
      <w:pPr>
        <w:numPr>
          <w:ilvl w:val="0"/>
          <w:numId w:val="35"/>
        </w:numPr>
      </w:pPr>
      <w:r w:rsidRPr="00E43D3B">
        <w:rPr>
          <w:b/>
          <w:bCs/>
        </w:rPr>
        <w:t>2002–2019:</w:t>
      </w:r>
      <w:r w:rsidRPr="00E43D3B">
        <w:t xml:space="preserve"> The </w:t>
      </w:r>
      <w:r w:rsidRPr="00E43D3B">
        <w:rPr>
          <w:b/>
          <w:bCs/>
        </w:rPr>
        <w:t>.NET Framework</w:t>
      </w:r>
      <w:r w:rsidRPr="00E43D3B">
        <w:t xml:space="preserve"> evolved through versions such as </w:t>
      </w:r>
      <w:r w:rsidRPr="00356A4A">
        <w:rPr>
          <w:b/>
          <w:bCs/>
          <w:color w:val="EE0000"/>
        </w:rPr>
        <w:t>2.0, 3.5, 4,0, 4.5, 4,6, 4.7</w:t>
      </w:r>
      <w:r w:rsidRPr="00E43D3B">
        <w:t xml:space="preserve"> and became widely used for Windows, ASP.NET, and enterprise applications. </w:t>
      </w:r>
      <w:r w:rsidRPr="00356A4A">
        <w:rPr>
          <w:b/>
          <w:bCs/>
          <w:color w:val="EE0000"/>
        </w:rPr>
        <w:t>.NET Framework 4.8</w:t>
      </w:r>
      <w:r w:rsidRPr="00356A4A">
        <w:t xml:space="preserve"> was released on April 18, 2019.</w:t>
      </w:r>
    </w:p>
    <w:p w14:paraId="0622A3EB" w14:textId="77FFBDA1" w:rsidR="00AF6C70" w:rsidRPr="00E43D3B" w:rsidRDefault="00AF6C70" w:rsidP="00E43D3B">
      <w:pPr>
        <w:numPr>
          <w:ilvl w:val="0"/>
          <w:numId w:val="35"/>
        </w:numPr>
      </w:pPr>
      <w:r w:rsidRPr="00AF6C70">
        <w:rPr>
          <w:b/>
          <w:bCs/>
        </w:rPr>
        <w:t>20</w:t>
      </w:r>
      <w:r>
        <w:rPr>
          <w:b/>
          <w:bCs/>
        </w:rPr>
        <w:t>1</w:t>
      </w:r>
      <w:r w:rsidRPr="00AF6C70">
        <w:rPr>
          <w:b/>
          <w:bCs/>
        </w:rPr>
        <w:t xml:space="preserve">4: </w:t>
      </w:r>
      <w:r w:rsidRPr="00AF6C70">
        <w:t xml:space="preserve">Microsoft announced the </w:t>
      </w:r>
      <w:r w:rsidRPr="00AF6C70">
        <w:rPr>
          <w:b/>
          <w:bCs/>
          <w:color w:val="EE0000"/>
        </w:rPr>
        <w:t>open-sourcing of the .NET Core runtime</w:t>
      </w:r>
      <w:r w:rsidRPr="00AF6C70">
        <w:t xml:space="preserve"> and framework libraries on November 12, 2014, and placed the project under the .NET Foundation.</w:t>
      </w:r>
    </w:p>
    <w:p w14:paraId="107E9B24" w14:textId="77777777" w:rsidR="00E43D3B" w:rsidRPr="00E43D3B" w:rsidRDefault="00E43D3B" w:rsidP="00E43D3B">
      <w:pPr>
        <w:numPr>
          <w:ilvl w:val="0"/>
          <w:numId w:val="35"/>
        </w:numPr>
      </w:pPr>
      <w:r w:rsidRPr="00E43D3B">
        <w:rPr>
          <w:b/>
          <w:bCs/>
        </w:rPr>
        <w:t>2020:</w:t>
      </w:r>
      <w:r w:rsidRPr="00E43D3B">
        <w:t xml:space="preserve"> </w:t>
      </w:r>
      <w:r w:rsidRPr="00FF6E3B">
        <w:rPr>
          <w:b/>
          <w:bCs/>
          <w:color w:val="EE0000"/>
        </w:rPr>
        <w:t>.NET 5 unified .NET Core</w:t>
      </w:r>
      <w:r w:rsidRPr="00E43D3B">
        <w:t xml:space="preserve"> and other .NET technologies under the single </w:t>
      </w:r>
      <w:r w:rsidRPr="00E43D3B">
        <w:rPr>
          <w:b/>
          <w:bCs/>
        </w:rPr>
        <w:t>“.NET”</w:t>
      </w:r>
      <w:r w:rsidRPr="00E43D3B">
        <w:t xml:space="preserve"> name. </w:t>
      </w:r>
    </w:p>
    <w:p w14:paraId="64125BA3" w14:textId="77777777" w:rsidR="00E43D3B" w:rsidRPr="00E43D3B" w:rsidRDefault="00E43D3B" w:rsidP="00E43D3B">
      <w:pPr>
        <w:numPr>
          <w:ilvl w:val="0"/>
          <w:numId w:val="35"/>
        </w:numPr>
      </w:pPr>
      <w:r w:rsidRPr="00E43D3B">
        <w:rPr>
          <w:b/>
          <w:bCs/>
        </w:rPr>
        <w:t>Today:</w:t>
      </w:r>
      <w:r w:rsidRPr="00E43D3B">
        <w:t xml:space="preserve"> Modern .NET is </w:t>
      </w:r>
      <w:r w:rsidRPr="00341E8C">
        <w:rPr>
          <w:b/>
          <w:bCs/>
          <w:color w:val="FF0000" w:themeColor="accent2"/>
        </w:rPr>
        <w:t>open-source, cross-platform, high-performance</w:t>
      </w:r>
      <w:r w:rsidRPr="00E43D3B">
        <w:t xml:space="preserve">, and maintained by Microsoft and the .NET community. </w:t>
      </w:r>
    </w:p>
    <w:p w14:paraId="2F5278D2" w14:textId="6083B54A" w:rsidR="00E43D3B" w:rsidRPr="00E43D3B" w:rsidRDefault="00E43D3B" w:rsidP="00E43D3B">
      <w:pPr>
        <w:numPr>
          <w:ilvl w:val="0"/>
          <w:numId w:val="35"/>
        </w:numPr>
      </w:pPr>
      <w:r w:rsidRPr="009267D3">
        <w:rPr>
          <w:b/>
          <w:bCs/>
          <w:color w:val="000000" w:themeColor="text1"/>
        </w:rPr>
        <w:t>C#</w:t>
      </w:r>
      <w:r w:rsidRPr="00E43D3B">
        <w:t xml:space="preserve"> is the primary programming language for .NET, with </w:t>
      </w:r>
      <w:r w:rsidRPr="00E43D3B">
        <w:rPr>
          <w:b/>
          <w:bCs/>
        </w:rPr>
        <w:t>F#</w:t>
      </w:r>
      <w:r w:rsidRPr="00E43D3B">
        <w:t xml:space="preserve"> and </w:t>
      </w:r>
      <w:r w:rsidRPr="00E43D3B">
        <w:rPr>
          <w:b/>
          <w:bCs/>
        </w:rPr>
        <w:t>Visual Basic</w:t>
      </w:r>
      <w:r w:rsidRPr="00E43D3B">
        <w:t xml:space="preserve"> also supported. </w:t>
      </w:r>
      <w:r w:rsidR="00B22B58">
        <w:t xml:space="preserve">Currently in use, </w:t>
      </w:r>
      <w:r w:rsidR="00B22B58" w:rsidRPr="009267D3">
        <w:rPr>
          <w:b/>
          <w:bCs/>
          <w:color w:val="FF0000" w:themeColor="accent2"/>
        </w:rPr>
        <w:t>l</w:t>
      </w:r>
      <w:r w:rsidR="00341E8C" w:rsidRPr="009267D3">
        <w:rPr>
          <w:b/>
          <w:bCs/>
          <w:color w:val="FF0000" w:themeColor="accent2"/>
        </w:rPr>
        <w:t>atest C# version is 14</w:t>
      </w:r>
      <w:r w:rsidR="00341E8C">
        <w:t>.</w:t>
      </w:r>
    </w:p>
    <w:p w14:paraId="09F1ECC1" w14:textId="77777777" w:rsidR="00E43D3B" w:rsidRPr="00E43D3B" w:rsidRDefault="00E43D3B" w:rsidP="00E43D3B">
      <w:pPr>
        <w:numPr>
          <w:ilvl w:val="0"/>
          <w:numId w:val="35"/>
        </w:numPr>
      </w:pPr>
      <w:r w:rsidRPr="00E43D3B">
        <w:lastRenderedPageBreak/>
        <w:t xml:space="preserve">.NET can be used to build </w:t>
      </w:r>
      <w:r w:rsidRPr="00E43D3B">
        <w:rPr>
          <w:b/>
          <w:bCs/>
        </w:rPr>
        <w:t>Web APIs, web applications, desktop applications, cloud services, console applications, and more</w:t>
      </w:r>
      <w:r w:rsidRPr="00E43D3B">
        <w:t xml:space="preserve">. </w:t>
      </w:r>
    </w:p>
    <w:p w14:paraId="21146123" w14:textId="77777777" w:rsidR="00E43D3B" w:rsidRPr="00E43D3B" w:rsidRDefault="00E43D3B" w:rsidP="00E43D3B">
      <w:pPr>
        <w:numPr>
          <w:ilvl w:val="0"/>
          <w:numId w:val="35"/>
        </w:numPr>
      </w:pPr>
      <w:r w:rsidRPr="00E43D3B">
        <w:t xml:space="preserve">The </w:t>
      </w:r>
      <w:r w:rsidRPr="00E43D3B">
        <w:rPr>
          <w:b/>
          <w:bCs/>
        </w:rPr>
        <w:t>.NET SDK</w:t>
      </w:r>
      <w:r w:rsidRPr="00E43D3B">
        <w:t xml:space="preserve"> provides the tools required to create, build, test, and publish .NET applications. </w:t>
      </w:r>
    </w:p>
    <w:p w14:paraId="25DF37F6" w14:textId="77777777" w:rsidR="00E43D3B" w:rsidRPr="00E43D3B" w:rsidRDefault="00E43D3B" w:rsidP="00E43D3B">
      <w:pPr>
        <w:numPr>
          <w:ilvl w:val="0"/>
          <w:numId w:val="35"/>
        </w:numPr>
      </w:pPr>
      <w:r w:rsidRPr="00E43D3B">
        <w:t xml:space="preserve">The </w:t>
      </w:r>
      <w:r w:rsidRPr="00E43D3B">
        <w:rPr>
          <w:b/>
          <w:bCs/>
        </w:rPr>
        <w:t>.NET Runtime / CLR</w:t>
      </w:r>
      <w:r w:rsidRPr="00E43D3B">
        <w:t xml:space="preserve"> provides the environment required to execute .NET applications, including </w:t>
      </w:r>
      <w:r w:rsidRPr="00E43D3B">
        <w:rPr>
          <w:b/>
          <w:bCs/>
        </w:rPr>
        <w:t>JIT compilation</w:t>
      </w:r>
      <w:r w:rsidRPr="00E43D3B">
        <w:t xml:space="preserve"> of IL into native code. </w:t>
      </w:r>
    </w:p>
    <w:p w14:paraId="636189B1" w14:textId="4EA48235" w:rsidR="005425B1" w:rsidRDefault="00E43D3B" w:rsidP="005425B1">
      <w:pPr>
        <w:numPr>
          <w:ilvl w:val="0"/>
          <w:numId w:val="35"/>
        </w:numPr>
      </w:pPr>
      <w:r w:rsidRPr="00474C02">
        <w:rPr>
          <w:b/>
          <w:bCs/>
          <w:color w:val="FF0000" w:themeColor="accent2"/>
        </w:rPr>
        <w:t>NuGet</w:t>
      </w:r>
      <w:r w:rsidRPr="00474C02">
        <w:rPr>
          <w:color w:val="FF0000" w:themeColor="accent2"/>
        </w:rPr>
        <w:t xml:space="preserve"> </w:t>
      </w:r>
      <w:r w:rsidRPr="00E43D3B">
        <w:t xml:space="preserve">is the package manager for .NET, while </w:t>
      </w:r>
      <w:r w:rsidRPr="00E43D3B">
        <w:rPr>
          <w:b/>
          <w:bCs/>
        </w:rPr>
        <w:t>Visual Studio</w:t>
      </w:r>
      <w:r w:rsidRPr="00E43D3B">
        <w:t xml:space="preserve"> and </w:t>
      </w:r>
      <w:r w:rsidRPr="00E43D3B">
        <w:rPr>
          <w:b/>
          <w:bCs/>
        </w:rPr>
        <w:t>Visual Studio Code</w:t>
      </w:r>
      <w:r w:rsidRPr="00E43D3B">
        <w:t xml:space="preserve"> are commonly</w:t>
      </w:r>
    </w:p>
    <w:p w14:paraId="2FEC3660" w14:textId="4BFCC91B" w:rsidR="005425B1" w:rsidRDefault="005425B1" w:rsidP="005425B1">
      <w:pPr>
        <w:numPr>
          <w:ilvl w:val="0"/>
          <w:numId w:val="35"/>
        </w:numPr>
      </w:pPr>
      <w:r w:rsidRPr="00CB316C">
        <w:rPr>
          <w:b/>
          <w:bCs/>
          <w:color w:val="FF0000" w:themeColor="accent2"/>
        </w:rPr>
        <w:t>.NET LTS</w:t>
      </w:r>
      <w:r w:rsidRPr="005425B1">
        <w:rPr>
          <w:b/>
          <w:bCs/>
        </w:rPr>
        <w:t xml:space="preserve"> </w:t>
      </w:r>
      <w:r>
        <w:t>(Long-Term Support): A .NET version supported by Microsoft for a longer period, making it the preferred choice for production and enterprise applications.</w:t>
      </w:r>
      <w:r w:rsidRPr="005425B1">
        <w:rPr>
          <w:b/>
          <w:bCs/>
        </w:rPr>
        <w:t xml:space="preserve"> .NET 6, 8, and currently 10 are LTS</w:t>
      </w:r>
    </w:p>
    <w:p w14:paraId="388EA920" w14:textId="18B5E643" w:rsidR="005425B1" w:rsidRDefault="005425B1" w:rsidP="005425B1">
      <w:pPr>
        <w:numPr>
          <w:ilvl w:val="0"/>
          <w:numId w:val="35"/>
        </w:numPr>
      </w:pPr>
      <w:r w:rsidRPr="00CB316C">
        <w:rPr>
          <w:b/>
          <w:bCs/>
          <w:color w:val="FF0000" w:themeColor="accent2"/>
        </w:rPr>
        <w:t>.NET STS</w:t>
      </w:r>
      <w:r>
        <w:t xml:space="preserve"> (Standard-Term Support): A .NET version supported for a shorter period, mainly for getting newer features sooner.</w:t>
      </w:r>
      <w:r w:rsidR="00B4243D">
        <w:t xml:space="preserve"> Previously</w:t>
      </w:r>
      <w:r>
        <w:t xml:space="preserve"> </w:t>
      </w:r>
      <w:r w:rsidRPr="005425B1">
        <w:rPr>
          <w:b/>
          <w:bCs/>
        </w:rPr>
        <w:t xml:space="preserve">.NET </w:t>
      </w:r>
      <w:r>
        <w:rPr>
          <w:b/>
          <w:bCs/>
        </w:rPr>
        <w:t>7</w:t>
      </w:r>
      <w:r w:rsidRPr="005425B1">
        <w:rPr>
          <w:b/>
          <w:bCs/>
        </w:rPr>
        <w:t xml:space="preserve">, </w:t>
      </w:r>
      <w:r>
        <w:rPr>
          <w:b/>
          <w:bCs/>
        </w:rPr>
        <w:t>9</w:t>
      </w:r>
      <w:r w:rsidRPr="005425B1">
        <w:rPr>
          <w:b/>
          <w:bCs/>
        </w:rPr>
        <w:t xml:space="preserve">, and </w:t>
      </w:r>
      <w:r>
        <w:rPr>
          <w:b/>
          <w:bCs/>
        </w:rPr>
        <w:t>up</w:t>
      </w:r>
      <w:r w:rsidRPr="005425B1">
        <w:rPr>
          <w:b/>
          <w:bCs/>
        </w:rPr>
        <w:t>c</w:t>
      </w:r>
      <w:r>
        <w:rPr>
          <w:b/>
          <w:bCs/>
        </w:rPr>
        <w:t>oming .NET 11 (in Nov 2026) a</w:t>
      </w:r>
      <w:r w:rsidRPr="005425B1">
        <w:rPr>
          <w:b/>
          <w:bCs/>
        </w:rPr>
        <w:t xml:space="preserve">re </w:t>
      </w:r>
      <w:r>
        <w:rPr>
          <w:b/>
          <w:bCs/>
        </w:rPr>
        <w:t>S</w:t>
      </w:r>
      <w:r w:rsidRPr="005425B1">
        <w:rPr>
          <w:b/>
          <w:bCs/>
        </w:rPr>
        <w:t>TS</w:t>
      </w:r>
      <w:r>
        <w:rPr>
          <w:b/>
          <w:bCs/>
        </w:rPr>
        <w:t>.</w:t>
      </w:r>
    </w:p>
    <w:p w14:paraId="395BD6DB" w14:textId="61639667" w:rsidR="001170DE" w:rsidRDefault="001170DE" w:rsidP="001170DE">
      <w:pPr>
        <w:pStyle w:val="Heading1"/>
      </w:pPr>
      <w:r w:rsidRPr="001170DE">
        <w:rPr>
          <w:b/>
          <w:bCs/>
        </w:rPr>
        <w:t>Java</w:t>
      </w:r>
      <w:r>
        <w:t xml:space="preserve"> evolved</w:t>
      </w:r>
      <w:r w:rsidR="001706D2">
        <w:t xml:space="preserve"> Stages</w:t>
      </w:r>
    </w:p>
    <w:p w14:paraId="36AB302F" w14:textId="709C408A" w:rsidR="001170DE" w:rsidRDefault="001170DE" w:rsidP="001170DE">
      <w:r>
        <w:t>Some key points are as under:</w:t>
      </w:r>
    </w:p>
    <w:p w14:paraId="42F8D534" w14:textId="477DCC52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1991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Project Oak:</w:t>
      </w:r>
      <w:r>
        <w:t xml:space="preserve"> Java began at </w:t>
      </w:r>
      <w:r w:rsidRPr="00646153">
        <w:rPr>
          <w:b/>
          <w:bCs/>
          <w:color w:val="FF0000" w:themeColor="accent2"/>
        </w:rPr>
        <w:t>Sun Microsystems</w:t>
      </w:r>
      <w:r w:rsidRPr="00646153">
        <w:t xml:space="preserve"> as</w:t>
      </w:r>
      <w:r w:rsidRPr="00AF6C70">
        <w:rPr>
          <w:color w:val="EE0000"/>
        </w:rPr>
        <w:t xml:space="preserve"> </w:t>
      </w:r>
      <w:r w:rsidRPr="00AF6C70">
        <w:rPr>
          <w:b/>
          <w:bCs/>
          <w:color w:val="EE0000"/>
        </w:rPr>
        <w:t>Oak</w:t>
      </w:r>
      <w:r>
        <w:t xml:space="preserve">, </w:t>
      </w:r>
      <w:r w:rsidR="00AD271F" w:rsidRPr="00AD271F">
        <w:t xml:space="preserve">developed by the </w:t>
      </w:r>
      <w:r w:rsidR="00AD271F" w:rsidRPr="00646153">
        <w:rPr>
          <w:b/>
          <w:bCs/>
          <w:color w:val="FF0000" w:themeColor="accent2"/>
        </w:rPr>
        <w:t>Green Team</w:t>
      </w:r>
      <w:r w:rsidR="00AD271F" w:rsidRPr="00AD271F">
        <w:t xml:space="preserve"> </w:t>
      </w:r>
      <w:r>
        <w:t xml:space="preserve">led by </w:t>
      </w:r>
      <w:r w:rsidRPr="00D73F34">
        <w:rPr>
          <w:b/>
          <w:bCs/>
        </w:rPr>
        <w:t>James Gosling</w:t>
      </w:r>
      <w:r>
        <w:t xml:space="preserve"> and his team, initially targeting consumer electronic devices.</w:t>
      </w:r>
    </w:p>
    <w:p w14:paraId="5F18031B" w14:textId="00CF8A72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1995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1.0 announced:</w:t>
      </w:r>
      <w:r>
        <w:t xml:space="preserve"> Sun officially announced </w:t>
      </w:r>
      <w:r w:rsidRPr="00AF6C70">
        <w:rPr>
          <w:b/>
          <w:bCs/>
          <w:color w:val="EE0000"/>
        </w:rPr>
        <w:t>Java</w:t>
      </w:r>
      <w:r w:rsidRPr="00AF6C70">
        <w:rPr>
          <w:color w:val="EE0000"/>
        </w:rPr>
        <w:t xml:space="preserve"> </w:t>
      </w:r>
      <w:r>
        <w:t>and introduced the “</w:t>
      </w:r>
      <w:r w:rsidRPr="00AF6C70">
        <w:rPr>
          <w:b/>
          <w:bCs/>
          <w:color w:val="EE0000"/>
        </w:rPr>
        <w:t>Write Once, Run Anywhere</w:t>
      </w:r>
      <w:r>
        <w:t>” concept.</w:t>
      </w:r>
      <w:r w:rsidR="00696388">
        <w:t xml:space="preserve"> </w:t>
      </w:r>
      <w:r w:rsidR="00696388" w:rsidRPr="00696388">
        <w:rPr>
          <w:b/>
          <w:bCs/>
        </w:rPr>
        <w:t>Oak</w:t>
      </w:r>
      <w:r w:rsidR="00696388" w:rsidRPr="00696388">
        <w:t xml:space="preserve"> was renamed Java because the name </w:t>
      </w:r>
      <w:r w:rsidR="00696388" w:rsidRPr="00696388">
        <w:rPr>
          <w:b/>
          <w:bCs/>
        </w:rPr>
        <w:t>“Oak”</w:t>
      </w:r>
      <w:r w:rsidR="00696388" w:rsidRPr="00696388">
        <w:t xml:space="preserve"> was already trademarked.</w:t>
      </w:r>
    </w:p>
    <w:p w14:paraId="373C0D22" w14:textId="20C3A5B4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1996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JDK 1.0:</w:t>
      </w:r>
      <w:r>
        <w:t xml:space="preserve"> First official Java Development Kit released.</w:t>
      </w:r>
    </w:p>
    <w:p w14:paraId="15D0A187" w14:textId="259510E5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1997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JDK 1.1:</w:t>
      </w:r>
      <w:r>
        <w:t xml:space="preserve"> Inner classes, </w:t>
      </w:r>
      <w:r w:rsidRPr="00CC60E4">
        <w:rPr>
          <w:b/>
          <w:bCs/>
        </w:rPr>
        <w:t>JDBC, RMI, JavaBeans</w:t>
      </w:r>
      <w:r>
        <w:t xml:space="preserve"> and other major features introduced.</w:t>
      </w:r>
    </w:p>
    <w:p w14:paraId="7FD17927" w14:textId="771C39BA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1998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2 / J2SE 1.2:</w:t>
      </w:r>
      <w:r>
        <w:t xml:space="preserve"> Java 2 platform introduced with major improvements and the</w:t>
      </w:r>
      <w:r w:rsidRPr="00AF6C70">
        <w:rPr>
          <w:color w:val="EE0000"/>
        </w:rPr>
        <w:t xml:space="preserve"> </w:t>
      </w:r>
      <w:r w:rsidRPr="00AF6C70">
        <w:rPr>
          <w:b/>
          <w:bCs/>
          <w:color w:val="EE0000"/>
        </w:rPr>
        <w:t>Swing GUI toolkit</w:t>
      </w:r>
      <w:r w:rsidRPr="00AF6C70">
        <w:rPr>
          <w:color w:val="EE0000"/>
        </w:rPr>
        <w:t>.</w:t>
      </w:r>
    </w:p>
    <w:p w14:paraId="2221C774" w14:textId="6A80F716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2000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J2SE 1.3:</w:t>
      </w:r>
      <w:r>
        <w:t xml:space="preserve"> Performance improvements and features such as </w:t>
      </w:r>
      <w:proofErr w:type="spellStart"/>
      <w:r>
        <w:t>HotSpot</w:t>
      </w:r>
      <w:proofErr w:type="spellEnd"/>
      <w:r>
        <w:t xml:space="preserve"> JVM integration.</w:t>
      </w:r>
    </w:p>
    <w:p w14:paraId="04ED7167" w14:textId="7A54F5CA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2002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J2SE 1.4:</w:t>
      </w:r>
      <w:r>
        <w:t xml:space="preserve"> Assertions, regular expressions, NIO, logging and other important </w:t>
      </w:r>
      <w:r w:rsidRPr="00E5253A">
        <w:rPr>
          <w:b/>
          <w:bCs/>
        </w:rPr>
        <w:t>APIs added</w:t>
      </w:r>
      <w:r>
        <w:t>.</w:t>
      </w:r>
    </w:p>
    <w:p w14:paraId="2424421A" w14:textId="53DAFC00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2004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5 / J2SE 5.0:</w:t>
      </w:r>
      <w:r>
        <w:t xml:space="preserve"> Major language update: Generics, Annotations, Enums, Autoboxing, Enhanced for-loop, </w:t>
      </w:r>
      <w:proofErr w:type="spellStart"/>
      <w:r>
        <w:t>Varargs</w:t>
      </w:r>
      <w:proofErr w:type="spellEnd"/>
      <w:r>
        <w:t>.</w:t>
      </w:r>
    </w:p>
    <w:p w14:paraId="1E08B671" w14:textId="5AD241BD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2006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6:</w:t>
      </w:r>
      <w:r>
        <w:t xml:space="preserve"> Platform renamed from </w:t>
      </w:r>
      <w:r w:rsidRPr="00E5253A">
        <w:rPr>
          <w:b/>
          <w:bCs/>
        </w:rPr>
        <w:t>J2SE to Java SE</w:t>
      </w:r>
      <w:r>
        <w:t>; performance and library improvements.</w:t>
      </w:r>
    </w:p>
    <w:p w14:paraId="117F2CBE" w14:textId="12D2814F" w:rsidR="00113195" w:rsidRDefault="00113195" w:rsidP="001170DE">
      <w:pPr>
        <w:pStyle w:val="ListParagraph"/>
        <w:numPr>
          <w:ilvl w:val="0"/>
          <w:numId w:val="39"/>
        </w:numPr>
      </w:pPr>
      <w:r w:rsidRPr="00113195">
        <w:rPr>
          <w:b/>
          <w:bCs/>
        </w:rPr>
        <w:t>2010</w:t>
      </w:r>
      <w:r>
        <w:rPr>
          <w:b/>
          <w:bCs/>
        </w:rPr>
        <w:t xml:space="preserve"> </w:t>
      </w:r>
      <w:r w:rsidRPr="00E12639">
        <w:rPr>
          <w:b/>
          <w:bCs/>
          <w:color w:val="FF0000" w:themeColor="accent2"/>
        </w:rPr>
        <w:t xml:space="preserve">Oracle </w:t>
      </w:r>
      <w:r w:rsidRPr="00E12639">
        <w:rPr>
          <w:color w:val="FF0000" w:themeColor="accent2"/>
        </w:rPr>
        <w:t xml:space="preserve">acquired </w:t>
      </w:r>
      <w:r w:rsidRPr="00E12639">
        <w:rPr>
          <w:b/>
          <w:bCs/>
          <w:color w:val="FF0000" w:themeColor="accent2"/>
        </w:rPr>
        <w:t>Sun Microsystems</w:t>
      </w:r>
      <w:r w:rsidRPr="00113195">
        <w:t xml:space="preserve"> and became the primary steward of Java.</w:t>
      </w:r>
    </w:p>
    <w:p w14:paraId="4F4BBC1B" w14:textId="1DB7A4C9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2011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7:</w:t>
      </w:r>
      <w:r>
        <w:t xml:space="preserve"> Try-with-resources, diamond operator, strings in switch, multi-catch and other features.</w:t>
      </w:r>
    </w:p>
    <w:p w14:paraId="277C3459" w14:textId="1DF21BB6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2014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8:</w:t>
      </w:r>
      <w:r>
        <w:t xml:space="preserve"> Major milestone: Lambda expressions, Stream API, functional interfaces, default methods.</w:t>
      </w:r>
    </w:p>
    <w:p w14:paraId="62F0FA52" w14:textId="4FB34939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2017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9:</w:t>
      </w:r>
      <w:r>
        <w:t xml:space="preserve"> Java Platform Module System (JPMS) introduced; 6-month release cycle began.</w:t>
      </w:r>
    </w:p>
    <w:p w14:paraId="51BFFA46" w14:textId="08511B8D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2018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10 / 11:</w:t>
      </w:r>
      <w:r>
        <w:t xml:space="preserve"> Local variable type inference (var); Java 11 became an LTS release.</w:t>
      </w:r>
    </w:p>
    <w:p w14:paraId="4CF12B24" w14:textId="07F46DCF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2021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17:</w:t>
      </w:r>
      <w:r>
        <w:t xml:space="preserve"> Major LTS release with sealed classes and other language/platform improvements.</w:t>
      </w:r>
    </w:p>
    <w:p w14:paraId="5B10EA81" w14:textId="7DE369B5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2023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21:</w:t>
      </w:r>
      <w:r>
        <w:t xml:space="preserve"> Major LTS release; virtual threads, record patterns, pattern matching improvements and more.</w:t>
      </w:r>
    </w:p>
    <w:p w14:paraId="33013C51" w14:textId="7D7A5EE4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2024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22:</w:t>
      </w:r>
      <w:r>
        <w:t xml:space="preserve"> Continued language, JVM and API evolution.</w:t>
      </w:r>
    </w:p>
    <w:p w14:paraId="01AAA2BF" w14:textId="7757B0E4" w:rsidR="001170DE" w:rsidRDefault="001170DE" w:rsidP="001170DE">
      <w:pPr>
        <w:pStyle w:val="ListParagraph"/>
        <w:numPr>
          <w:ilvl w:val="0"/>
          <w:numId w:val="39"/>
        </w:numPr>
      </w:pPr>
      <w:r w:rsidRPr="001170DE">
        <w:rPr>
          <w:b/>
          <w:bCs/>
        </w:rPr>
        <w:t>2025</w:t>
      </w:r>
      <w:r w:rsidR="00BD7E91">
        <w:rPr>
          <w:b/>
          <w:bCs/>
        </w:rPr>
        <w:t xml:space="preserve"> </w:t>
      </w:r>
      <w:r w:rsidRPr="001170DE">
        <w:rPr>
          <w:b/>
          <w:bCs/>
        </w:rPr>
        <w:t>Java 24 / Java 25:</w:t>
      </w:r>
      <w:r>
        <w:t xml:space="preserve"> Continued six-month release cycle; Java 25 became an LTS release.</w:t>
      </w:r>
    </w:p>
    <w:p w14:paraId="27220767" w14:textId="0FE5D92B" w:rsidR="009806B8" w:rsidRDefault="00686760" w:rsidP="009806B8">
      <w:pPr>
        <w:pStyle w:val="Heading1"/>
      </w:pPr>
      <w:r>
        <w:lastRenderedPageBreak/>
        <w:t xml:space="preserve">Microsoft </w:t>
      </w:r>
      <w:r w:rsidR="009806B8" w:rsidRPr="00153D37">
        <w:rPr>
          <w:b/>
          <w:bCs/>
          <w:color w:val="EE0000"/>
        </w:rPr>
        <w:t>VB6</w:t>
      </w:r>
      <w:r w:rsidR="009806B8">
        <w:t xml:space="preserve"> </w:t>
      </w:r>
      <w:r w:rsidR="00052DF9">
        <w:t xml:space="preserve">&amp; </w:t>
      </w:r>
      <w:r w:rsidR="00052DF9" w:rsidRPr="00052DF9">
        <w:rPr>
          <w:b/>
          <w:bCs/>
          <w:color w:val="EE0000"/>
        </w:rPr>
        <w:t>ASP Classic</w:t>
      </w:r>
      <w:r w:rsidR="00052DF9">
        <w:t xml:space="preserve"> </w:t>
      </w:r>
      <w:r w:rsidR="00756424">
        <w:t>b</w:t>
      </w:r>
      <w:r w:rsidR="00052DF9">
        <w:t>/w</w:t>
      </w:r>
      <w:r>
        <w:t xml:space="preserve"> </w:t>
      </w:r>
      <w:r w:rsidR="001170DE" w:rsidRPr="00153D37">
        <w:rPr>
          <w:b/>
          <w:bCs/>
          <w:color w:val="EE0000"/>
        </w:rPr>
        <w:t>19</w:t>
      </w:r>
      <w:r w:rsidRPr="00153D37">
        <w:rPr>
          <w:b/>
          <w:bCs/>
          <w:color w:val="EE0000"/>
        </w:rPr>
        <w:t>9</w:t>
      </w:r>
      <w:r w:rsidR="00756424" w:rsidRPr="00153D37">
        <w:rPr>
          <w:b/>
          <w:bCs/>
          <w:color w:val="EE0000"/>
        </w:rPr>
        <w:t>1</w:t>
      </w:r>
      <w:r w:rsidR="001170DE" w:rsidRPr="00153D37">
        <w:rPr>
          <w:b/>
          <w:bCs/>
          <w:color w:val="EE0000"/>
        </w:rPr>
        <w:t>-200</w:t>
      </w:r>
      <w:r w:rsidR="00756424" w:rsidRPr="00153D37">
        <w:rPr>
          <w:b/>
          <w:bCs/>
          <w:color w:val="EE0000"/>
        </w:rPr>
        <w:t>1</w:t>
      </w:r>
      <w:r>
        <w:t xml:space="preserve"> Era</w:t>
      </w:r>
    </w:p>
    <w:p w14:paraId="6AB99045" w14:textId="7A7855D8" w:rsidR="009806B8" w:rsidRDefault="009806B8" w:rsidP="009806B8">
      <w:r>
        <w:t xml:space="preserve">Showing </w:t>
      </w:r>
      <w:r w:rsidR="00056809">
        <w:t xml:space="preserve">Report </w:t>
      </w:r>
      <w:r>
        <w:t>Form</w:t>
      </w:r>
      <w:r w:rsidR="00056809">
        <w:t xml:space="preserve"> -</w:t>
      </w:r>
      <w:r>
        <w:t xml:space="preserve"> View and Code </w:t>
      </w:r>
      <w:r w:rsidR="00056809">
        <w:t>screenshot</w:t>
      </w:r>
    </w:p>
    <w:p w14:paraId="0D011DAE" w14:textId="7EDC536E" w:rsidR="00052DF9" w:rsidRDefault="009806B8" w:rsidP="009806B8">
      <w:r w:rsidRPr="009806B8">
        <w:rPr>
          <w:noProof/>
        </w:rPr>
        <w:drawing>
          <wp:inline distT="0" distB="0" distL="0" distR="0" wp14:anchorId="6F77B648" wp14:editId="63046937">
            <wp:extent cx="6858000" cy="3580765"/>
            <wp:effectExtent l="0" t="0" r="0" b="635"/>
            <wp:docPr id="17735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54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1CF7" w14:textId="01B50FCA" w:rsidR="00052DF9" w:rsidRDefault="00052DF9" w:rsidP="00052DF9">
      <w:pPr>
        <w:jc w:val="center"/>
      </w:pPr>
      <w:r>
        <w:rPr>
          <w:noProof/>
        </w:rPr>
        <w:drawing>
          <wp:inline distT="0" distB="0" distL="0" distR="0" wp14:anchorId="2C7A1452" wp14:editId="5E8D9E2C">
            <wp:extent cx="6688557" cy="3876675"/>
            <wp:effectExtent l="0" t="0" r="0" b="0"/>
            <wp:docPr id="542192345" name="Picture 1" descr="Classic ASP | Just in Chroni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ic ASP | Just in Chronicles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312" cy="38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7063" w14:textId="45DA8879" w:rsidR="007B21C9" w:rsidRDefault="007B21C9" w:rsidP="007B21C9">
      <w:pPr>
        <w:pStyle w:val="Heading1"/>
      </w:pPr>
      <w:r>
        <w:lastRenderedPageBreak/>
        <w:t>.NET Solution File – Extension/Format</w:t>
      </w:r>
    </w:p>
    <w:p w14:paraId="08D9D647" w14:textId="77777777" w:rsidR="007B21C9" w:rsidRDefault="007B21C9" w:rsidP="00052DF9">
      <w:pPr>
        <w:jc w:val="center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B21C9" w:rsidRPr="007D76CC" w14:paraId="080D3AEE" w14:textId="77777777" w:rsidTr="004C1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C1E4CEE" w14:textId="2E0BB864" w:rsidR="007B21C9" w:rsidRPr="007B21C9" w:rsidRDefault="007B21C9" w:rsidP="007B21C9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7B21C9">
              <w:rPr>
                <w:rFonts w:ascii="Calibri" w:hAnsi="Calibri" w:cs="Calibri"/>
                <w:sz w:val="28"/>
                <w:szCs w:val="28"/>
              </w:rPr>
              <w:t>Older .SLN</w:t>
            </w:r>
          </w:p>
        </w:tc>
        <w:tc>
          <w:tcPr>
            <w:tcW w:w="5395" w:type="dxa"/>
          </w:tcPr>
          <w:p w14:paraId="417A3342" w14:textId="39AB58F3" w:rsidR="007B21C9" w:rsidRPr="007B21C9" w:rsidRDefault="007B21C9" w:rsidP="007B2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7B21C9">
              <w:rPr>
                <w:rFonts w:ascii="Calibri" w:hAnsi="Calibri" w:cs="Calibri"/>
                <w:sz w:val="28"/>
                <w:szCs w:val="28"/>
              </w:rPr>
              <w:t>LATEST .SLNX</w:t>
            </w:r>
          </w:p>
        </w:tc>
      </w:tr>
      <w:tr w:rsidR="007B21C9" w:rsidRPr="007D76CC" w14:paraId="398D677E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E9A68AA" w14:textId="42A63616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B21C9">
              <w:rPr>
                <w:b w:val="0"/>
                <w:bCs w:val="0"/>
              </w:rPr>
              <w:t>MyApp.sln</w:t>
            </w:r>
          </w:p>
        </w:tc>
        <w:tc>
          <w:tcPr>
            <w:tcW w:w="5395" w:type="dxa"/>
          </w:tcPr>
          <w:p w14:paraId="2D1C80FE" w14:textId="7D75BF1B" w:rsidR="007B21C9" w:rsidRPr="007B21C9" w:rsidRDefault="007B21C9" w:rsidP="007B2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B21C9">
              <w:t>MyApp.slnx</w:t>
            </w:r>
            <w:proofErr w:type="spellEnd"/>
          </w:p>
        </w:tc>
      </w:tr>
      <w:tr w:rsidR="007B21C9" w:rsidRPr="007D76CC" w14:paraId="249C34F6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0C810BD" w14:textId="3E423F54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B21C9">
              <w:rPr>
                <w:b w:val="0"/>
                <w:bCs w:val="0"/>
              </w:rPr>
              <w:t>Older solution format</w:t>
            </w:r>
          </w:p>
        </w:tc>
        <w:tc>
          <w:tcPr>
            <w:tcW w:w="5395" w:type="dxa"/>
          </w:tcPr>
          <w:p w14:paraId="4F4EFF12" w14:textId="0E845D06" w:rsidR="007B21C9" w:rsidRPr="007B21C9" w:rsidRDefault="007B21C9" w:rsidP="007B2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B21C9">
              <w:t>New XML solution forma</w:t>
            </w:r>
          </w:p>
        </w:tc>
      </w:tr>
      <w:tr w:rsidR="007B21C9" w:rsidRPr="007D76CC" w14:paraId="3BAF88C7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94BBDF4" w14:textId="502B81B9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B21C9">
              <w:rPr>
                <w:b w:val="0"/>
                <w:bCs w:val="0"/>
              </w:rPr>
              <w:t>Text-based</w:t>
            </w:r>
          </w:p>
        </w:tc>
        <w:tc>
          <w:tcPr>
            <w:tcW w:w="5395" w:type="dxa"/>
          </w:tcPr>
          <w:p w14:paraId="29C312A8" w14:textId="2FD27FAB" w:rsidR="007B21C9" w:rsidRPr="007B21C9" w:rsidRDefault="007B21C9" w:rsidP="007B2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B21C9">
              <w:t>XML-based</w:t>
            </w:r>
          </w:p>
        </w:tc>
      </w:tr>
      <w:tr w:rsidR="007B21C9" w:rsidRPr="007D76CC" w14:paraId="257871E8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C4E42C6" w14:textId="5632F9E7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B21C9">
              <w:rPr>
                <w:b w:val="0"/>
                <w:bCs w:val="0"/>
              </w:rPr>
              <w:t>More verbose</w:t>
            </w:r>
          </w:p>
        </w:tc>
        <w:tc>
          <w:tcPr>
            <w:tcW w:w="5395" w:type="dxa"/>
          </w:tcPr>
          <w:p w14:paraId="2164720F" w14:textId="02AB9BF3" w:rsidR="007B21C9" w:rsidRPr="007B21C9" w:rsidRDefault="007B21C9" w:rsidP="007B2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B21C9">
              <w:t>Much simpler</w:t>
            </w:r>
          </w:p>
        </w:tc>
      </w:tr>
      <w:tr w:rsidR="007B21C9" w:rsidRPr="007D76CC" w14:paraId="77F73637" w14:textId="77777777" w:rsidTr="004C1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0C74D58" w14:textId="5C3D3CE3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7B21C9">
              <w:rPr>
                <w:b w:val="0"/>
                <w:bCs w:val="0"/>
              </w:rPr>
              <w:t>Still supported</w:t>
            </w:r>
          </w:p>
        </w:tc>
        <w:tc>
          <w:tcPr>
            <w:tcW w:w="5395" w:type="dxa"/>
          </w:tcPr>
          <w:p w14:paraId="31071682" w14:textId="1D60F37E" w:rsidR="007B21C9" w:rsidRPr="007B21C9" w:rsidRDefault="007B21C9" w:rsidP="007B2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B21C9">
              <w:t>Newer/recommended format</w:t>
            </w:r>
          </w:p>
        </w:tc>
      </w:tr>
      <w:tr w:rsidR="007B21C9" w:rsidRPr="007D76CC" w14:paraId="766408F7" w14:textId="77777777" w:rsidTr="004C1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6221265" w14:textId="7A2B857C" w:rsidR="007B21C9" w:rsidRPr="007B21C9" w:rsidRDefault="007B21C9" w:rsidP="007B21C9">
            <w:pPr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0CAD7B68" w14:textId="5002116D" w:rsidR="007B21C9" w:rsidRPr="007B21C9" w:rsidRDefault="007B21C9" w:rsidP="007B21C9">
            <w:pPr>
              <w:tabs>
                <w:tab w:val="center" w:pos="258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BF643D2" w14:textId="77777777" w:rsidR="0035281F" w:rsidRDefault="0035281F" w:rsidP="0035281F"/>
    <w:p w14:paraId="019478E1" w14:textId="77777777" w:rsidR="0035281F" w:rsidRDefault="0035281F" w:rsidP="0035281F">
      <w:pPr>
        <w:pStyle w:val="Heading1"/>
      </w:pPr>
      <w:r>
        <w:t>.NET App/Project Types with Commands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67"/>
        <w:gridCol w:w="4628"/>
        <w:gridCol w:w="2562"/>
        <w:gridCol w:w="2833"/>
      </w:tblGrid>
      <w:tr w:rsidR="0035281F" w:rsidRPr="006B7E61" w14:paraId="1C73BE15" w14:textId="77777777" w:rsidTr="00AF3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7EDFBF2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S#</w:t>
            </w:r>
          </w:p>
        </w:tc>
        <w:tc>
          <w:tcPr>
            <w:tcW w:w="4628" w:type="dxa"/>
          </w:tcPr>
          <w:p w14:paraId="3FE75333" w14:textId="77777777" w:rsidR="0035281F" w:rsidRPr="00EA24AB" w:rsidRDefault="0035281F" w:rsidP="00AF3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Project Types</w:t>
            </w:r>
          </w:p>
        </w:tc>
        <w:tc>
          <w:tcPr>
            <w:tcW w:w="2562" w:type="dxa"/>
          </w:tcPr>
          <w:p w14:paraId="286F9A21" w14:textId="77777777" w:rsidR="0035281F" w:rsidRPr="00EA24AB" w:rsidRDefault="0035281F" w:rsidP="00AF3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2833" w:type="dxa"/>
          </w:tcPr>
          <w:p w14:paraId="5C78AC38" w14:textId="77777777" w:rsidR="0035281F" w:rsidRPr="00EA24AB" w:rsidRDefault="0035281F" w:rsidP="00AF3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35281F" w:rsidRPr="006B7E61" w14:paraId="43921443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1F4FE806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4628" w:type="dxa"/>
          </w:tcPr>
          <w:p w14:paraId="5784F117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Create Directory/Folder</w:t>
            </w:r>
          </w:p>
          <w:p w14:paraId="2221E110" w14:textId="77777777" w:rsidR="0035281F" w:rsidRPr="00EA24AB" w:rsidRDefault="0035281F" w:rsidP="00AF3F54">
            <w:pPr>
              <w:pStyle w:val="ListParagraph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EA24AB">
              <w:rPr>
                <w:rFonts w:cstheme="minorHAnsi"/>
                <w:sz w:val="20"/>
                <w:szCs w:val="20"/>
              </w:rPr>
              <w:t>mkdir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TrainingApp</w:t>
            </w:r>
            <w:proofErr w:type="spellEnd"/>
          </w:p>
          <w:p w14:paraId="08C3F743" w14:textId="77777777" w:rsidR="0035281F" w:rsidRPr="00EA24AB" w:rsidRDefault="0035281F" w:rsidP="00AF3F54">
            <w:pPr>
              <w:pStyle w:val="ListParagraph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md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TrainingApp</w:t>
            </w:r>
            <w:proofErr w:type="spellEnd"/>
          </w:p>
        </w:tc>
        <w:tc>
          <w:tcPr>
            <w:tcW w:w="5395" w:type="dxa"/>
            <w:gridSpan w:val="2"/>
          </w:tcPr>
          <w:p w14:paraId="60F16DA6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Creates a new directory/folder named </w:t>
            </w:r>
            <w:proofErr w:type="spellStart"/>
            <w:r w:rsidRPr="00EA24AB">
              <w:rPr>
                <w:rFonts w:cstheme="minorHAnsi"/>
                <w:b/>
                <w:bCs/>
                <w:sz w:val="20"/>
                <w:szCs w:val="20"/>
              </w:rPr>
              <w:t>TrainingApp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>.</w:t>
            </w:r>
          </w:p>
          <w:p w14:paraId="29086EDE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Md is same as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mkdir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command</w:t>
            </w:r>
          </w:p>
        </w:tc>
      </w:tr>
      <w:tr w:rsidR="0035281F" w:rsidRPr="006B7E61" w14:paraId="0367F003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6203178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4628" w:type="dxa"/>
          </w:tcPr>
          <w:p w14:paraId="2C16AE59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Create a .NET solution file</w:t>
            </w:r>
          </w:p>
          <w:p w14:paraId="7D2B596E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dotnet new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sln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MyDotNetApp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--format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sln</w:t>
            </w:r>
            <w:proofErr w:type="spellEnd"/>
          </w:p>
        </w:tc>
        <w:tc>
          <w:tcPr>
            <w:tcW w:w="5395" w:type="dxa"/>
            <w:gridSpan w:val="2"/>
          </w:tcPr>
          <w:p w14:paraId="0312CDA5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Creates a 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t>.NET Solution file (.</w:t>
            </w:r>
            <w:proofErr w:type="spellStart"/>
            <w:r w:rsidRPr="00EA24AB">
              <w:rPr>
                <w:rFonts w:cstheme="minorHAnsi"/>
                <w:b/>
                <w:bCs/>
                <w:sz w:val="20"/>
                <w:szCs w:val="20"/>
              </w:rPr>
              <w:t>sln</w:t>
            </w:r>
            <w:proofErr w:type="spellEnd"/>
            <w:r w:rsidRPr="00EA24AB">
              <w:rPr>
                <w:rFonts w:cstheme="minorHAnsi"/>
                <w:b/>
                <w:bCs/>
                <w:sz w:val="20"/>
                <w:szCs w:val="20"/>
              </w:rPr>
              <w:t xml:space="preserve"> / .</w:t>
            </w:r>
            <w:proofErr w:type="spellStart"/>
            <w:r w:rsidRPr="00EA24AB">
              <w:rPr>
                <w:rFonts w:cstheme="minorHAnsi"/>
                <w:b/>
                <w:bCs/>
                <w:sz w:val="20"/>
                <w:szCs w:val="20"/>
              </w:rPr>
              <w:t>slnx</w:t>
            </w:r>
            <w:proofErr w:type="spellEnd"/>
            <w:r w:rsidRPr="00EA24AB">
              <w:rPr>
                <w:rFonts w:cstheme="minorHAnsi"/>
                <w:b/>
                <w:bCs/>
                <w:sz w:val="20"/>
                <w:szCs w:val="20"/>
              </w:rPr>
              <w:t>)</w:t>
            </w:r>
            <w:r w:rsidRPr="00EA24AB">
              <w:rPr>
                <w:rFonts w:cstheme="minorHAnsi"/>
                <w:sz w:val="20"/>
                <w:szCs w:val="20"/>
              </w:rPr>
              <w:t xml:space="preserve"> named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MyDotNetApp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to organize and manage multiple projects.</w:t>
            </w:r>
          </w:p>
        </w:tc>
      </w:tr>
      <w:tr w:rsidR="0035281F" w:rsidRPr="006B7E61" w14:paraId="475E8A9A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56F57FE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628" w:type="dxa"/>
          </w:tcPr>
          <w:p w14:paraId="5B8F7EE2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Add project to solution</w:t>
            </w:r>
          </w:p>
          <w:p w14:paraId="2B0389EE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 xml:space="preserve">dotnet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sln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MyDotNetApp.sln add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MyConsoleApp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MyConsoleApp.csproj</w:t>
            </w:r>
            <w:proofErr w:type="spellEnd"/>
          </w:p>
        </w:tc>
        <w:tc>
          <w:tcPr>
            <w:tcW w:w="5395" w:type="dxa"/>
            <w:gridSpan w:val="2"/>
          </w:tcPr>
          <w:p w14:paraId="41CF4388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Adds the specified project (.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csproj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>) to the existing solution.</w:t>
            </w:r>
          </w:p>
        </w:tc>
      </w:tr>
      <w:tr w:rsidR="0035281F" w:rsidRPr="006B7E61" w14:paraId="1CAB3D7F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10F819C1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628" w:type="dxa"/>
          </w:tcPr>
          <w:p w14:paraId="1900B27E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Console App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console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MyConsoleApp</w:t>
            </w:r>
            <w:proofErr w:type="spellEnd"/>
          </w:p>
        </w:tc>
        <w:tc>
          <w:tcPr>
            <w:tcW w:w="5395" w:type="dxa"/>
            <w:gridSpan w:val="2"/>
          </w:tcPr>
          <w:p w14:paraId="4ACC5A26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Build command-line applications that run in a terminal or console window. Useful for utilities, automation, background processes, and learning C#.</w:t>
            </w:r>
          </w:p>
        </w:tc>
      </w:tr>
      <w:tr w:rsidR="0035281F" w:rsidRPr="006B7E61" w14:paraId="5FD03689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062F4DF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4628" w:type="dxa"/>
          </w:tcPr>
          <w:p w14:paraId="1F58F0A5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.NET Core App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>dotnet new web -n MyWebApp</w:t>
            </w:r>
          </w:p>
        </w:tc>
        <w:tc>
          <w:tcPr>
            <w:tcW w:w="5395" w:type="dxa"/>
            <w:gridSpan w:val="2"/>
          </w:tcPr>
          <w:p w14:paraId="3214B77E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Create reusable .NET code libraries containing classes, methods, and other functionality that can be shared across multiple applications.</w:t>
            </w:r>
          </w:p>
        </w:tc>
      </w:tr>
      <w:tr w:rsidR="0035281F" w:rsidRPr="006B7E61" w14:paraId="72C93880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1C916D6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4628" w:type="dxa"/>
          </w:tcPr>
          <w:p w14:paraId="2A7DED41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 xml:space="preserve"># </w:t>
            </w:r>
            <w:r w:rsidRPr="00EA24AB">
              <w:rPr>
                <w:rStyle w:val="HTMLCode"/>
                <w:rFonts w:asciiTheme="minorHAnsi" w:hAnsiTheme="minorHAnsi" w:cstheme="minorHAnsi"/>
                <w:b/>
                <w:bCs/>
                <w:sz w:val="20"/>
              </w:rPr>
              <w:t>HTTP API apps</w:t>
            </w:r>
            <w:r>
              <w:rPr>
                <w:rStyle w:val="HTMLCode"/>
                <w:rFonts w:asciiTheme="minorHAnsi" w:hAnsiTheme="minorHAnsi" w:cstheme="minorHAnsi"/>
                <w:b/>
                <w:bCs/>
                <w:sz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web</w:t>
            </w:r>
            <w:r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-n MyWebApp</w:t>
            </w:r>
            <w:r w:rsidRPr="00EA24AB">
              <w:rPr>
                <w:rStyle w:val="HTMLCode"/>
                <w:rFonts w:asciiTheme="minorHAnsi" w:hAnsiTheme="minorHAnsi" w:cstheme="minorHAnsi"/>
                <w:b/>
                <w:bCs/>
                <w:sz w:val="20"/>
              </w:rPr>
              <w:br/>
            </w:r>
          </w:p>
        </w:tc>
        <w:tc>
          <w:tcPr>
            <w:tcW w:w="5395" w:type="dxa"/>
            <w:gridSpan w:val="2"/>
          </w:tcPr>
          <w:p w14:paraId="3C03A477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Develop HTTP-based services with ASP.NET Core that expose data and functionality through APIs, commonly using REST and JSON.</w:t>
            </w:r>
          </w:p>
        </w:tc>
      </w:tr>
      <w:tr w:rsidR="0035281F" w:rsidRPr="006B7E61" w14:paraId="33901942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C898D73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lastRenderedPageBreak/>
              <w:t>7</w:t>
            </w:r>
          </w:p>
        </w:tc>
        <w:tc>
          <w:tcPr>
            <w:tcW w:w="4628" w:type="dxa"/>
          </w:tcPr>
          <w:p w14:paraId="34042D80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Page-focused web UI with MVC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mvc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MyMvcApp</w:t>
            </w:r>
            <w:proofErr w:type="spellEnd"/>
          </w:p>
        </w:tc>
        <w:tc>
          <w:tcPr>
            <w:tcW w:w="5395" w:type="dxa"/>
            <w:gridSpan w:val="2"/>
          </w:tcPr>
          <w:p w14:paraId="1F524E3C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Develop web applications using the Model-View-Controller (MVC) design pattern, separating application data, UI, and request-handling logic.</w:t>
            </w:r>
          </w:p>
        </w:tc>
      </w:tr>
      <w:tr w:rsidR="0035281F" w:rsidRPr="006B7E61" w14:paraId="7E615167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A25BB10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628" w:type="dxa"/>
          </w:tcPr>
          <w:p w14:paraId="54863698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Page-focused web UI with Razor Pages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webapp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MyRazorApp</w:t>
            </w:r>
            <w:proofErr w:type="spellEnd"/>
          </w:p>
        </w:tc>
        <w:tc>
          <w:tcPr>
            <w:tcW w:w="5395" w:type="dxa"/>
            <w:gridSpan w:val="2"/>
          </w:tcPr>
          <w:p w14:paraId="3BE940A2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Develop page-focused web applications with a clean separation of concerns, where each Razor Page handles a specific page and its associated logic.</w:t>
            </w:r>
          </w:p>
        </w:tc>
      </w:tr>
      <w:tr w:rsidR="0035281F" w:rsidRPr="006B7E61" w14:paraId="16BF8A95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67CD25A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4628" w:type="dxa"/>
          </w:tcPr>
          <w:p w14:paraId="2D9EC34D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 xml:space="preserve"># Real-time web apps with </w:t>
            </w:r>
            <w:proofErr w:type="spellStart"/>
            <w:r w:rsidRPr="00EA24AB">
              <w:rPr>
                <w:rFonts w:cstheme="minorHAnsi"/>
                <w:b/>
                <w:bCs/>
                <w:sz w:val="20"/>
                <w:szCs w:val="20"/>
              </w:rPr>
              <w:t>SignalR</w:t>
            </w:r>
            <w:proofErr w:type="spellEnd"/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web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MySignalRApp</w:t>
            </w:r>
            <w:proofErr w:type="spellEnd"/>
          </w:p>
        </w:tc>
        <w:tc>
          <w:tcPr>
            <w:tcW w:w="5395" w:type="dxa"/>
            <w:gridSpan w:val="2"/>
          </w:tcPr>
          <w:p w14:paraId="3EB73D82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Add real-time functionality to web applications, allowing the server to instantly push updates to connected clients without requiring client to repeatedly request new data.</w:t>
            </w:r>
          </w:p>
        </w:tc>
      </w:tr>
      <w:tr w:rsidR="0035281F" w:rsidRPr="006B7E61" w14:paraId="73EF9032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D342E40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628" w:type="dxa"/>
          </w:tcPr>
          <w:p w14:paraId="65DF28F6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Data-driven web apps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webapp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MyDataApp</w:t>
            </w:r>
            <w:proofErr w:type="spellEnd"/>
          </w:p>
        </w:tc>
        <w:tc>
          <w:tcPr>
            <w:tcW w:w="5395" w:type="dxa"/>
            <w:gridSpan w:val="2"/>
          </w:tcPr>
          <w:p w14:paraId="3D334BCB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Create data-driven web applications with ASP.NET Core that connect to databases and display, manage, and process application data.</w:t>
            </w:r>
          </w:p>
        </w:tc>
      </w:tr>
      <w:tr w:rsidR="0035281F" w:rsidRPr="006B7E61" w14:paraId="04A0B73F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87BCC1E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628" w:type="dxa"/>
          </w:tcPr>
          <w:p w14:paraId="505281C6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# Interactive client-side Blazor apps</w:t>
            </w:r>
            <w:r w:rsidRPr="00EA24AB"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EA24AB">
              <w:rPr>
                <w:rFonts w:cstheme="minorHAnsi"/>
                <w:sz w:val="20"/>
                <w:szCs w:val="20"/>
              </w:rPr>
              <w:t xml:space="preserve">dotnet new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blazorwasm</w:t>
            </w:r>
            <w:proofErr w:type="spellEnd"/>
            <w:r w:rsidRPr="00EA24AB">
              <w:rPr>
                <w:rFonts w:cstheme="minorHAnsi"/>
                <w:sz w:val="20"/>
                <w:szCs w:val="20"/>
              </w:rPr>
              <w:t xml:space="preserve"> -n </w:t>
            </w:r>
            <w:proofErr w:type="spellStart"/>
            <w:r w:rsidRPr="00EA24AB">
              <w:rPr>
                <w:rFonts w:cstheme="minorHAnsi"/>
                <w:sz w:val="20"/>
                <w:szCs w:val="20"/>
              </w:rPr>
              <w:t>MyBlazorApp</w:t>
            </w:r>
            <w:proofErr w:type="spellEnd"/>
          </w:p>
        </w:tc>
        <w:tc>
          <w:tcPr>
            <w:tcW w:w="5395" w:type="dxa"/>
            <w:gridSpan w:val="2"/>
          </w:tcPr>
          <w:p w14:paraId="084971D5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 xml:space="preserve">Build interactive web UIs with reusable Blazor components, running client-side through </w:t>
            </w:r>
            <w:proofErr w:type="spellStart"/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>WebAssembly</w:t>
            </w:r>
            <w:proofErr w:type="spellEnd"/>
            <w:r w:rsidRPr="00EA24AB">
              <w:rPr>
                <w:rStyle w:val="HTMLCode"/>
                <w:rFonts w:asciiTheme="minorHAnsi" w:hAnsiTheme="minorHAnsi" w:cstheme="minorHAnsi"/>
                <w:sz w:val="20"/>
              </w:rPr>
              <w:t xml:space="preserve"> and enabling rich, app-like browser experiences.</w:t>
            </w:r>
          </w:p>
        </w:tc>
      </w:tr>
      <w:tr w:rsidR="0035281F" w:rsidRPr="006B7E61" w14:paraId="0AE19C89" w14:textId="77777777" w:rsidTr="00AF3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4A2AE93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4628" w:type="dxa"/>
          </w:tcPr>
          <w:p w14:paraId="10100A35" w14:textId="77777777" w:rsidR="0035281F" w:rsidRPr="00EA24AB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b/>
                <w:bCs/>
                <w:sz w:val="20"/>
                <w:szCs w:val="20"/>
              </w:rPr>
              <w:t>Whole Solution BUILD/RUN Command</w:t>
            </w:r>
          </w:p>
          <w:p w14:paraId="52644DB2" w14:textId="77777777" w:rsidR="0035281F" w:rsidRPr="00EA24AB" w:rsidRDefault="0035281F" w:rsidP="00AF3F54">
            <w:pPr>
              <w:pStyle w:val="ListParagraph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EA24AB">
              <w:rPr>
                <w:rFonts w:cstheme="minorHAnsi"/>
                <w:sz w:val="20"/>
                <w:szCs w:val="20"/>
              </w:rPr>
              <w:t>dotnet build UserManagementApi.sln</w:t>
            </w:r>
            <w:r w:rsidRPr="00EA24AB">
              <w:rPr>
                <w:rFonts w:cstheme="minorHAnsi"/>
                <w:sz w:val="20"/>
                <w:szCs w:val="20"/>
              </w:rPr>
              <w:br/>
              <w:t>dotnet run UserManagementApi.sln</w:t>
            </w:r>
          </w:p>
        </w:tc>
        <w:tc>
          <w:tcPr>
            <w:tcW w:w="5395" w:type="dxa"/>
            <w:gridSpan w:val="2"/>
          </w:tcPr>
          <w:p w14:paraId="6D059993" w14:textId="77777777" w:rsidR="0035281F" w:rsidRPr="007A6EB8" w:rsidRDefault="0035281F" w:rsidP="00AF3F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Cs/>
                <w:sz w:val="20"/>
              </w:rPr>
            </w:pPr>
            <w:r w:rsidRPr="007A6EB8">
              <w:rPr>
                <w:rStyle w:val="HTMLCode"/>
                <w:rFonts w:asciiTheme="minorHAnsi" w:hAnsiTheme="minorHAnsi" w:cstheme="minorHAnsi"/>
                <w:bCs/>
                <w:sz w:val="20"/>
              </w:rPr>
              <w:t>Whole Solution build which will build each project</w:t>
            </w:r>
          </w:p>
        </w:tc>
      </w:tr>
      <w:tr w:rsidR="0035281F" w:rsidRPr="006B7E61" w14:paraId="315F4F47" w14:textId="77777777" w:rsidTr="00AF3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0C3ED843" w14:textId="77777777" w:rsidR="0035281F" w:rsidRPr="00EA24AB" w:rsidRDefault="0035281F" w:rsidP="00AF3F5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628" w:type="dxa"/>
          </w:tcPr>
          <w:p w14:paraId="61FB476C" w14:textId="77777777" w:rsidR="0035281F" w:rsidRPr="00EA24AB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Publish with NuGet Packages</w:t>
            </w:r>
            <w:r>
              <w:rPr>
                <w:rFonts w:cstheme="minorHAnsi"/>
                <w:b/>
                <w:bCs/>
                <w:sz w:val="20"/>
                <w:szCs w:val="20"/>
              </w:rPr>
              <w:br/>
            </w:r>
            <w:r w:rsidRPr="007A6EB8">
              <w:rPr>
                <w:rFonts w:cstheme="minorHAnsi"/>
                <w:sz w:val="20"/>
                <w:szCs w:val="20"/>
              </w:rPr>
              <w:t xml:space="preserve">dotnet publish </w:t>
            </w:r>
            <w:proofErr w:type="spellStart"/>
            <w:r w:rsidRPr="007A6EB8">
              <w:rPr>
                <w:rFonts w:cstheme="minorHAnsi"/>
                <w:sz w:val="20"/>
                <w:szCs w:val="20"/>
              </w:rPr>
              <w:t>App.csproj</w:t>
            </w:r>
            <w:proofErr w:type="spellEnd"/>
            <w:r w:rsidRPr="007A6EB8">
              <w:rPr>
                <w:rFonts w:cstheme="minorHAnsi"/>
                <w:sz w:val="20"/>
                <w:szCs w:val="20"/>
              </w:rPr>
              <w:t xml:space="preserve"> -c Release -r win-x64 --self-contained true --source </w:t>
            </w:r>
            <w:hyperlink r:id="rId54" w:history="1">
              <w:r w:rsidRPr="009C4881">
                <w:rPr>
                  <w:rStyle w:val="Hyperlink"/>
                  <w:rFonts w:cstheme="minorHAnsi"/>
                  <w:sz w:val="20"/>
                  <w:szCs w:val="20"/>
                </w:rPr>
                <w:t>https://api.nuget.org/v3/index.json</w:t>
              </w:r>
            </w:hyperlink>
          </w:p>
        </w:tc>
        <w:tc>
          <w:tcPr>
            <w:tcW w:w="5395" w:type="dxa"/>
            <w:gridSpan w:val="2"/>
          </w:tcPr>
          <w:p w14:paraId="7FEFE634" w14:textId="77777777" w:rsidR="0035281F" w:rsidRPr="007A6EB8" w:rsidRDefault="0035281F" w:rsidP="00AF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Cs/>
                <w:sz w:val="20"/>
              </w:rPr>
            </w:pPr>
            <w:r w:rsidRPr="007A6EB8">
              <w:rPr>
                <w:rFonts w:cstheme="minorHAnsi"/>
                <w:bCs/>
                <w:sz w:val="20"/>
                <w:szCs w:val="20"/>
              </w:rPr>
              <w:t>Publish with NuGet Packages</w:t>
            </w:r>
          </w:p>
        </w:tc>
      </w:tr>
    </w:tbl>
    <w:p w14:paraId="1823E30A" w14:textId="14DD528B" w:rsidR="00723553" w:rsidRDefault="007B3A8D" w:rsidP="00723553">
      <w:pPr>
        <w:pStyle w:val="Heading1"/>
      </w:pPr>
      <w:r>
        <w:lastRenderedPageBreak/>
        <w:t xml:space="preserve">Understanding </w:t>
      </w:r>
      <w:r w:rsidRPr="00541827">
        <w:rPr>
          <w:b/>
          <w:bCs/>
          <w:color w:val="FF0000" w:themeColor="accent2"/>
        </w:rPr>
        <w:t>.</w:t>
      </w:r>
      <w:r w:rsidR="00723553" w:rsidRPr="00541827">
        <w:rPr>
          <w:b/>
          <w:bCs/>
          <w:color w:val="FF0000" w:themeColor="accent2"/>
        </w:rPr>
        <w:t xml:space="preserve">NET </w:t>
      </w:r>
      <w:r w:rsidRPr="00541827">
        <w:rPr>
          <w:b/>
          <w:bCs/>
          <w:color w:val="FF0000" w:themeColor="accent2"/>
        </w:rPr>
        <w:t>&amp;</w:t>
      </w:r>
      <w:r w:rsidR="005C6AF7" w:rsidRPr="00541827">
        <w:rPr>
          <w:b/>
          <w:bCs/>
          <w:color w:val="FF0000" w:themeColor="accent2"/>
        </w:rPr>
        <w:t xml:space="preserve"> ASP.NET</w:t>
      </w:r>
      <w:r w:rsidR="00AC34E7">
        <w:t xml:space="preserve"> Terminologies</w:t>
      </w:r>
    </w:p>
    <w:p w14:paraId="4F553803" w14:textId="4DFB0C92" w:rsidR="006D23F4" w:rsidRDefault="00723553" w:rsidP="00175643">
      <w:r w:rsidRPr="00723553">
        <w:rPr>
          <w:noProof/>
        </w:rPr>
        <w:drawing>
          <wp:inline distT="0" distB="0" distL="0" distR="0" wp14:anchorId="331E2DE2" wp14:editId="49949B95">
            <wp:extent cx="6858000" cy="4562475"/>
            <wp:effectExtent l="0" t="0" r="0" b="9525"/>
            <wp:docPr id="3922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18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B0E" w14:textId="77777777" w:rsidR="00723553" w:rsidRDefault="00723553" w:rsidP="00175643"/>
    <w:p w14:paraId="11997A52" w14:textId="77777777" w:rsidR="004D367E" w:rsidRDefault="004D367E">
      <w:bookmarkStart w:id="1" w:name="_Toc522551269"/>
      <w:bookmarkStart w:id="2" w:name="_Toc522551307"/>
      <w:bookmarkStart w:id="3" w:name="_Toc522551956"/>
    </w:p>
    <w:p w14:paraId="50358D10" w14:textId="77777777" w:rsidR="004D367E" w:rsidRDefault="004D367E" w:rsidP="004D367E"/>
    <w:p w14:paraId="4B59D3F6" w14:textId="77777777" w:rsidR="00153D37" w:rsidRDefault="00153D37" w:rsidP="004D367E"/>
    <w:p w14:paraId="6EC1AB4E" w14:textId="77777777" w:rsidR="007B21C9" w:rsidRDefault="007B21C9" w:rsidP="004D367E"/>
    <w:p w14:paraId="245C6950" w14:textId="77777777" w:rsidR="007B21C9" w:rsidRDefault="007B21C9" w:rsidP="004D367E"/>
    <w:p w14:paraId="3B91B231" w14:textId="77777777" w:rsidR="007B21C9" w:rsidRDefault="007B21C9" w:rsidP="004D367E"/>
    <w:p w14:paraId="13B29E36" w14:textId="77777777" w:rsidR="007B21C9" w:rsidRDefault="007B21C9" w:rsidP="004D367E"/>
    <w:p w14:paraId="41228631" w14:textId="77777777" w:rsidR="007B21C9" w:rsidRDefault="007B21C9" w:rsidP="004D367E"/>
    <w:p w14:paraId="0A129C0A" w14:textId="77777777" w:rsidR="007B21C9" w:rsidRDefault="007B21C9" w:rsidP="004D367E"/>
    <w:p w14:paraId="1703CAC8" w14:textId="77777777" w:rsidR="007B21C9" w:rsidRDefault="007B21C9" w:rsidP="004D367E"/>
    <w:p w14:paraId="15C31477" w14:textId="38969523" w:rsidR="00EF616A" w:rsidRDefault="00EF616A" w:rsidP="00EF616A">
      <w:pPr>
        <w:pStyle w:val="Heading1"/>
      </w:pPr>
      <w:r>
        <w:lastRenderedPageBreak/>
        <w:t>.NET SDK vs .NET Runtime</w:t>
      </w:r>
    </w:p>
    <w:p w14:paraId="01DB8371" w14:textId="606EBDFF" w:rsidR="00A81260" w:rsidRDefault="00545573" w:rsidP="00EF616A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1B7AD34F" w14:textId="4C023BC9" w:rsidR="00A81260" w:rsidRDefault="00EF616A" w:rsidP="004D367E">
      <w:r w:rsidRPr="00EF616A">
        <w:rPr>
          <w:noProof/>
        </w:rPr>
        <w:drawing>
          <wp:inline distT="0" distB="0" distL="0" distR="0" wp14:anchorId="0CBC7247" wp14:editId="471BFFD2">
            <wp:extent cx="6858000" cy="4554855"/>
            <wp:effectExtent l="0" t="0" r="0" b="0"/>
            <wp:docPr id="12735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496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AFF5" w14:textId="77777777" w:rsidR="00A81260" w:rsidRDefault="00A81260" w:rsidP="004D367E"/>
    <w:p w14:paraId="0FF8FDF6" w14:textId="77777777" w:rsidR="00A81260" w:rsidRDefault="00A81260" w:rsidP="004D367E"/>
    <w:p w14:paraId="79E9ED36" w14:textId="7F212E34" w:rsidR="00A81260" w:rsidRDefault="00961ECD" w:rsidP="004D367E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DD79540" w14:textId="77777777" w:rsidR="00153D37" w:rsidRDefault="00153D37" w:rsidP="004D367E"/>
    <w:p w14:paraId="732C541E" w14:textId="77777777" w:rsidR="00153D37" w:rsidRDefault="00153D37" w:rsidP="004D367E"/>
    <w:p w14:paraId="5E4E4039" w14:textId="77777777" w:rsidR="00153D37" w:rsidRDefault="00153D37" w:rsidP="004D367E"/>
    <w:p w14:paraId="675A1F16" w14:textId="56C070B7" w:rsidR="00C03AA9" w:rsidRDefault="00C03AA9" w:rsidP="00C03AA9">
      <w:pPr>
        <w:pStyle w:val="Heading1"/>
      </w:pPr>
      <w:r>
        <w:lastRenderedPageBreak/>
        <w:t>How .NET Application Run</w:t>
      </w:r>
      <w:r w:rsidR="00CD5BE8">
        <w:t>s</w:t>
      </w:r>
      <w:r w:rsidR="00A32892">
        <w:t>?</w:t>
      </w:r>
      <w:r w:rsidR="00F732C4">
        <w:t xml:space="preserve"> JIT and CLR</w:t>
      </w:r>
    </w:p>
    <w:p w14:paraId="7DF2D173" w14:textId="0EAF362A" w:rsidR="00C03AA9" w:rsidRDefault="00C03AA9" w:rsidP="00C03AA9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538D527B" w14:textId="32E16EA4" w:rsidR="00A81260" w:rsidRDefault="00C03AA9" w:rsidP="00235AF3">
      <w:pPr>
        <w:jc w:val="center"/>
      </w:pPr>
      <w:r w:rsidRPr="00C03AA9">
        <w:rPr>
          <w:noProof/>
        </w:rPr>
        <w:drawing>
          <wp:inline distT="0" distB="0" distL="0" distR="0" wp14:anchorId="0D5E5A22" wp14:editId="77B47894">
            <wp:extent cx="3915321" cy="5915851"/>
            <wp:effectExtent l="0" t="0" r="9525" b="8890"/>
            <wp:docPr id="12580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245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8F72" w14:textId="77777777" w:rsidR="00A81260" w:rsidRDefault="00A81260" w:rsidP="004D367E"/>
    <w:p w14:paraId="2CF6EF80" w14:textId="77777777" w:rsidR="00CD5BE8" w:rsidRDefault="00CD5BE8" w:rsidP="004D367E"/>
    <w:p w14:paraId="1FAF7EEA" w14:textId="77777777" w:rsidR="00CD5BE8" w:rsidRDefault="00CD5BE8" w:rsidP="004D367E"/>
    <w:p w14:paraId="0974F9C7" w14:textId="77777777" w:rsidR="00CD5BE8" w:rsidRDefault="00CD5BE8" w:rsidP="004D367E"/>
    <w:p w14:paraId="58FE89A0" w14:textId="77777777" w:rsidR="00CD5BE8" w:rsidRDefault="00CD5BE8" w:rsidP="004D367E"/>
    <w:p w14:paraId="49345505" w14:textId="532C68E9" w:rsidR="00CD5BE8" w:rsidRDefault="00CD5BE8" w:rsidP="00CD5BE8">
      <w:pPr>
        <w:pStyle w:val="Heading1"/>
      </w:pPr>
      <w:r>
        <w:lastRenderedPageBreak/>
        <w:t>How Java Application Runs</w:t>
      </w:r>
      <w:r w:rsidR="00A32892">
        <w:t>?</w:t>
      </w:r>
      <w:r>
        <w:t xml:space="preserve"> JVM</w:t>
      </w:r>
    </w:p>
    <w:p w14:paraId="72AC18D6" w14:textId="77AE83CB" w:rsidR="00CD5BE8" w:rsidRDefault="00CD5BE8" w:rsidP="00CD5BE8">
      <w:r>
        <w:t>Here is the diagram illustration for demo purpose</w:t>
      </w:r>
    </w:p>
    <w:p w14:paraId="296600AA" w14:textId="77777777" w:rsidR="00CD5BE8" w:rsidRDefault="00CD5BE8" w:rsidP="004D367E"/>
    <w:p w14:paraId="7C971350" w14:textId="4F34E352" w:rsidR="000B1914" w:rsidRDefault="00CD5BE8" w:rsidP="001D6E59">
      <w:pPr>
        <w:jc w:val="center"/>
      </w:pPr>
      <w:r w:rsidRPr="00CD5BE8">
        <w:rPr>
          <w:noProof/>
        </w:rPr>
        <w:drawing>
          <wp:inline distT="0" distB="0" distL="0" distR="0" wp14:anchorId="3B01996E" wp14:editId="4767E63B">
            <wp:extent cx="4610743" cy="5906324"/>
            <wp:effectExtent l="0" t="0" r="0" b="0"/>
            <wp:docPr id="6226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33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DBA0" w14:textId="77777777" w:rsidR="000B1914" w:rsidRDefault="000B1914" w:rsidP="004D367E"/>
    <w:p w14:paraId="71FDE991" w14:textId="77777777" w:rsidR="00CD5BE8" w:rsidRDefault="00CD5BE8" w:rsidP="004D367E"/>
    <w:p w14:paraId="43107F0F" w14:textId="77777777" w:rsidR="00153D37" w:rsidRDefault="00153D37" w:rsidP="004D367E"/>
    <w:p w14:paraId="42EFA0D7" w14:textId="77777777" w:rsidR="00153D37" w:rsidRDefault="00153D37" w:rsidP="004D367E"/>
    <w:p w14:paraId="0734CB1A" w14:textId="77777777" w:rsidR="00153D37" w:rsidRDefault="00153D37" w:rsidP="00153D37">
      <w:pPr>
        <w:pStyle w:val="Heading1"/>
      </w:pPr>
      <w:r>
        <w:lastRenderedPageBreak/>
        <w:t>.NET versions check with Environment Variables</w:t>
      </w:r>
    </w:p>
    <w:p w14:paraId="0F605959" w14:textId="77777777" w:rsidR="00153D37" w:rsidRDefault="00153D37" w:rsidP="00153D37">
      <w:r>
        <w:t>Here is the diagram illustration for demo purpose:</w:t>
      </w:r>
    </w:p>
    <w:p w14:paraId="7E5067F2" w14:textId="77777777" w:rsidR="00153D37" w:rsidRDefault="00153D37" w:rsidP="00153D37">
      <w:r w:rsidRPr="00351AC7">
        <w:rPr>
          <w:noProof/>
        </w:rPr>
        <w:drawing>
          <wp:inline distT="0" distB="0" distL="0" distR="0" wp14:anchorId="772245E8" wp14:editId="78E0C0BA">
            <wp:extent cx="6858000" cy="4557395"/>
            <wp:effectExtent l="0" t="0" r="0" b="0"/>
            <wp:docPr id="5225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01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53D37" w:rsidRPr="007D76CC" w14:paraId="02CC0676" w14:textId="77777777" w:rsidTr="007B2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B0AD17" w14:textId="77777777" w:rsidR="00153D37" w:rsidRPr="007D76CC" w:rsidRDefault="00153D37" w:rsidP="00E05339">
            <w:p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Java</w:t>
            </w:r>
          </w:p>
        </w:tc>
        <w:tc>
          <w:tcPr>
            <w:tcW w:w="5395" w:type="dxa"/>
          </w:tcPr>
          <w:p w14:paraId="2DED4710" w14:textId="77777777" w:rsidR="00153D37" w:rsidRPr="007D76CC" w:rsidRDefault="00153D37" w:rsidP="00E05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C#</w:t>
            </w:r>
          </w:p>
        </w:tc>
      </w:tr>
      <w:tr w:rsidR="00153D37" w:rsidRPr="007D76CC" w14:paraId="61D58DAB" w14:textId="77777777" w:rsidTr="007B2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8208194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 xml:space="preserve">java -version              </w:t>
            </w:r>
          </w:p>
        </w:tc>
        <w:tc>
          <w:tcPr>
            <w:tcW w:w="5395" w:type="dxa"/>
          </w:tcPr>
          <w:p w14:paraId="42180B1F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dotnet –info</w:t>
            </w:r>
          </w:p>
          <w:p w14:paraId="2F6F7483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dotnet –version</w:t>
            </w:r>
          </w:p>
        </w:tc>
      </w:tr>
      <w:tr w:rsidR="00153D37" w:rsidRPr="007D76CC" w14:paraId="44B9570D" w14:textId="77777777" w:rsidTr="007B2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8A8CF48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javac</w:t>
            </w:r>
            <w:proofErr w:type="spellEnd"/>
            <w:r w:rsidRPr="007D76CC">
              <w:rPr>
                <w:rFonts w:ascii="Calibri" w:hAnsi="Calibri" w:cs="Calibri"/>
                <w:sz w:val="20"/>
                <w:szCs w:val="20"/>
              </w:rPr>
              <w:t xml:space="preserve"> -version</w:t>
            </w:r>
          </w:p>
        </w:tc>
        <w:tc>
          <w:tcPr>
            <w:tcW w:w="5395" w:type="dxa"/>
          </w:tcPr>
          <w:p w14:paraId="5F24E827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dotnet --list-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sdks</w:t>
            </w:r>
            <w:proofErr w:type="spellEnd"/>
          </w:p>
          <w:p w14:paraId="25EB08B2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dotnet --list-runtimes</w:t>
            </w:r>
          </w:p>
        </w:tc>
      </w:tr>
      <w:tr w:rsidR="00153D37" w:rsidRPr="007D76CC" w14:paraId="65261A84" w14:textId="77777777" w:rsidTr="007B2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54D6504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where java</w:t>
            </w:r>
          </w:p>
          <w:p w14:paraId="55291561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Find Java installation path</w:t>
            </w:r>
          </w:p>
        </w:tc>
        <w:tc>
          <w:tcPr>
            <w:tcW w:w="5395" w:type="dxa"/>
          </w:tcPr>
          <w:p w14:paraId="24261CA8" w14:textId="77777777" w:rsidR="00153D37" w:rsidRPr="007D76CC" w:rsidRDefault="00153D37" w:rsidP="00E05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53D37" w:rsidRPr="007D76CC" w14:paraId="5C2A3BD6" w14:textId="77777777" w:rsidTr="007B2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1D430B8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 xml:space="preserve">where 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javac</w:t>
            </w:r>
            <w:proofErr w:type="spellEnd"/>
          </w:p>
          <w:p w14:paraId="445DB280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Find JDK installation path</w:t>
            </w:r>
          </w:p>
        </w:tc>
        <w:tc>
          <w:tcPr>
            <w:tcW w:w="5395" w:type="dxa"/>
          </w:tcPr>
          <w:p w14:paraId="5995A00F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where dotnet</w:t>
            </w:r>
          </w:p>
        </w:tc>
      </w:tr>
      <w:tr w:rsidR="00153D37" w:rsidRPr="007D76CC" w14:paraId="0A663956" w14:textId="77777777" w:rsidTr="007B2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B465928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echo %JAVA_HOME%</w:t>
            </w:r>
          </w:p>
          <w:p w14:paraId="34D73A42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setx</w:t>
            </w:r>
            <w:proofErr w:type="spellEnd"/>
            <w:r w:rsidRPr="007D76CC">
              <w:rPr>
                <w:rFonts w:ascii="Calibri" w:hAnsi="Calibri" w:cs="Calibri"/>
                <w:sz w:val="20"/>
                <w:szCs w:val="20"/>
              </w:rPr>
              <w:t xml:space="preserve"> JAVA_HOME "C:\Program Files\Java\jdk-21"</w:t>
            </w:r>
          </w:p>
        </w:tc>
        <w:tc>
          <w:tcPr>
            <w:tcW w:w="5395" w:type="dxa"/>
          </w:tcPr>
          <w:p w14:paraId="3FE2D0F1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echo %DOTNET_ROOT%</w:t>
            </w:r>
          </w:p>
          <w:p w14:paraId="7B7674A8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setx</w:t>
            </w:r>
            <w:proofErr w:type="spellEnd"/>
            <w:r w:rsidRPr="007D76CC">
              <w:rPr>
                <w:rFonts w:ascii="Calibri" w:hAnsi="Calibri" w:cs="Calibri"/>
                <w:sz w:val="20"/>
                <w:szCs w:val="20"/>
              </w:rPr>
              <w:t xml:space="preserve"> DOTNET_ROOT "C:\Program Files\dotnet"</w:t>
            </w:r>
          </w:p>
        </w:tc>
      </w:tr>
      <w:tr w:rsidR="00153D37" w:rsidRPr="007D76CC" w14:paraId="5D17DA65" w14:textId="77777777" w:rsidTr="007B2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EB245BA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$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env:JAVA_HOME</w:t>
            </w:r>
            <w:proofErr w:type="spellEnd"/>
          </w:p>
          <w:p w14:paraId="6829ADDC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$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env:JAVA_HOME</w:t>
            </w:r>
            <w:proofErr w:type="spellEnd"/>
            <w:r w:rsidRPr="007D76CC">
              <w:rPr>
                <w:rFonts w:ascii="Calibri" w:hAnsi="Calibri" w:cs="Calibri"/>
                <w:sz w:val="20"/>
                <w:szCs w:val="20"/>
              </w:rPr>
              <w:t xml:space="preserve"> = "C:\Program Files\Java\jdk-21"</w:t>
            </w:r>
          </w:p>
        </w:tc>
        <w:tc>
          <w:tcPr>
            <w:tcW w:w="5395" w:type="dxa"/>
          </w:tcPr>
          <w:p w14:paraId="21FFC117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$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env:DOTNET_ROOT</w:t>
            </w:r>
            <w:proofErr w:type="spellEnd"/>
          </w:p>
          <w:p w14:paraId="6B9F65F8" w14:textId="77777777" w:rsidR="00153D37" w:rsidRPr="007D76CC" w:rsidRDefault="00153D37" w:rsidP="00E05339">
            <w:pPr>
              <w:pStyle w:val="ListParagraph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D76CC">
              <w:rPr>
                <w:rFonts w:ascii="Calibri" w:hAnsi="Calibri" w:cs="Calibri"/>
                <w:sz w:val="20"/>
                <w:szCs w:val="20"/>
              </w:rPr>
              <w:t>$</w:t>
            </w:r>
            <w:proofErr w:type="spellStart"/>
            <w:r w:rsidRPr="007D76CC">
              <w:rPr>
                <w:rFonts w:ascii="Calibri" w:hAnsi="Calibri" w:cs="Calibri"/>
                <w:sz w:val="20"/>
                <w:szCs w:val="20"/>
              </w:rPr>
              <w:t>env:DOTNET_ROOT</w:t>
            </w:r>
            <w:proofErr w:type="spellEnd"/>
            <w:r w:rsidRPr="007D76CC">
              <w:rPr>
                <w:rFonts w:ascii="Calibri" w:hAnsi="Calibri" w:cs="Calibri"/>
                <w:sz w:val="20"/>
                <w:szCs w:val="20"/>
              </w:rPr>
              <w:t xml:space="preserve"> = "C:\Program Files\dotnet"</w:t>
            </w:r>
          </w:p>
        </w:tc>
      </w:tr>
    </w:tbl>
    <w:p w14:paraId="71687C7D" w14:textId="6B7FCBE2" w:rsidR="004B4846" w:rsidRDefault="004B4846" w:rsidP="004B4846">
      <w:pPr>
        <w:pStyle w:val="Heading1"/>
      </w:pPr>
      <w:r>
        <w:lastRenderedPageBreak/>
        <w:t xml:space="preserve">.NET Commands – </w:t>
      </w:r>
      <w:r w:rsidR="0008739B">
        <w:t xml:space="preserve">For </w:t>
      </w:r>
      <w:r>
        <w:t>Project</w:t>
      </w:r>
      <w:r w:rsidR="0008739B">
        <w:t xml:space="preserve"> and Packages</w:t>
      </w:r>
    </w:p>
    <w:p w14:paraId="141A9C5C" w14:textId="76DFB7D0" w:rsidR="004B4846" w:rsidRDefault="004B4846" w:rsidP="004B4846">
      <w:r>
        <w:t xml:space="preserve">Here is the </w:t>
      </w:r>
      <w:r w:rsidR="007138F6">
        <w:t xml:space="preserve">list of commands </w:t>
      </w:r>
      <w:r w:rsidR="003A1AFF">
        <w:t xml:space="preserve">for </w:t>
      </w:r>
      <w:r w:rsidR="007138F6">
        <w:t>Project</w:t>
      </w:r>
      <w:r w:rsidR="003A1AFF">
        <w:t xml:space="preserve"> and Packages manipulation</w:t>
      </w:r>
      <w:r>
        <w:t>:</w:t>
      </w:r>
    </w:p>
    <w:p w14:paraId="35C52007" w14:textId="77777777" w:rsidR="004B4846" w:rsidRDefault="004B4846" w:rsidP="004D367E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67"/>
        <w:gridCol w:w="5168"/>
        <w:gridCol w:w="4855"/>
      </w:tblGrid>
      <w:tr w:rsidR="00744187" w:rsidRPr="006B7E61" w14:paraId="1BD6DA9F" w14:textId="3FD5EAF9" w:rsidTr="000F3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1383D12" w14:textId="6F205AD7" w:rsidR="00744187" w:rsidRPr="006B7E61" w:rsidRDefault="00744187" w:rsidP="008045DB">
            <w:pPr>
              <w:rPr>
                <w:rFonts w:cstheme="minorHAnsi"/>
              </w:rPr>
            </w:pPr>
            <w:proofErr w:type="spellStart"/>
            <w:r w:rsidRPr="006B7E61">
              <w:rPr>
                <w:rFonts w:cstheme="minorHAnsi"/>
              </w:rPr>
              <w:t>S.No</w:t>
            </w:r>
            <w:proofErr w:type="spellEnd"/>
            <w:r w:rsidRPr="006B7E61">
              <w:rPr>
                <w:rFonts w:cstheme="minorHAnsi"/>
              </w:rPr>
              <w:t>.</w:t>
            </w:r>
          </w:p>
        </w:tc>
        <w:tc>
          <w:tcPr>
            <w:tcW w:w="5168" w:type="dxa"/>
          </w:tcPr>
          <w:p w14:paraId="458BB621" w14:textId="7D80D9AD" w:rsidR="00744187" w:rsidRPr="006B7E61" w:rsidRDefault="0003375E" w:rsidP="00F105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Project and Package Comm</w:t>
            </w:r>
            <w:r w:rsidR="00F105E3">
              <w:rPr>
                <w:rFonts w:cstheme="minorHAnsi"/>
              </w:rPr>
              <w:t>a</w:t>
            </w:r>
            <w:r>
              <w:rPr>
                <w:rFonts w:cstheme="minorHAnsi"/>
              </w:rPr>
              <w:t>nds</w:t>
            </w:r>
          </w:p>
        </w:tc>
        <w:tc>
          <w:tcPr>
            <w:tcW w:w="4855" w:type="dxa"/>
          </w:tcPr>
          <w:p w14:paraId="0CA4312B" w14:textId="77777777" w:rsidR="00744187" w:rsidRPr="006B7E61" w:rsidRDefault="00744187" w:rsidP="00804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44187" w:rsidRPr="006B7E61" w14:paraId="15D2B8DF" w14:textId="11FF08E1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1C8DB5F1" w14:textId="20CC358C" w:rsidR="00744187" w:rsidRPr="006B7E61" w:rsidRDefault="00744187" w:rsidP="004B4846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1</w:t>
            </w:r>
          </w:p>
        </w:tc>
        <w:tc>
          <w:tcPr>
            <w:tcW w:w="5168" w:type="dxa"/>
          </w:tcPr>
          <w:p w14:paraId="5445D394" w14:textId="680DAE30" w:rsidR="00744187" w:rsidRPr="006B7E61" w:rsidRDefault="00744187" w:rsidP="004B4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# Create a new project directory</w:t>
            </w:r>
          </w:p>
        </w:tc>
        <w:tc>
          <w:tcPr>
            <w:tcW w:w="4855" w:type="dxa"/>
          </w:tcPr>
          <w:p w14:paraId="00045371" w14:textId="2692ACB3" w:rsidR="00744187" w:rsidRPr="006B7E61" w:rsidRDefault="00744187" w:rsidP="004B4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 xml:space="preserve"># </w:t>
            </w:r>
            <w:r>
              <w:rPr>
                <w:rStyle w:val="HTMLCode"/>
                <w:b/>
                <w:bCs/>
              </w:rPr>
              <w:t>Add</w:t>
            </w:r>
            <w:r w:rsidR="00071526">
              <w:rPr>
                <w:rStyle w:val="HTMLCode"/>
                <w:b/>
                <w:bCs/>
              </w:rPr>
              <w:t xml:space="preserve">/Remove </w:t>
            </w:r>
            <w:r>
              <w:rPr>
                <w:rStyle w:val="HTMLCode"/>
                <w:b/>
                <w:bCs/>
              </w:rPr>
              <w:t>P</w:t>
            </w:r>
            <w:r w:rsidR="00612953">
              <w:rPr>
                <w:rStyle w:val="HTMLCode"/>
                <w:b/>
                <w:bCs/>
              </w:rPr>
              <w:t>kg (--version 13.0.3)</w:t>
            </w:r>
          </w:p>
        </w:tc>
      </w:tr>
      <w:tr w:rsidR="00744187" w:rsidRPr="006B7E61" w14:paraId="6A8879CA" w14:textId="4101D644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00B1043" w14:textId="395B096A" w:rsidR="00744187" w:rsidRPr="006B7E61" w:rsidRDefault="00744187" w:rsidP="004B4846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4D4BA868" w14:textId="6FE04C5D" w:rsidR="00744187" w:rsidRPr="006B7E61" w:rsidRDefault="00744187" w:rsidP="004B4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mkdir</w:t>
            </w:r>
            <w:proofErr w:type="spellEnd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MyDotNetApp</w:t>
            </w:r>
            <w:proofErr w:type="spellEnd"/>
          </w:p>
        </w:tc>
        <w:tc>
          <w:tcPr>
            <w:tcW w:w="4855" w:type="dxa"/>
          </w:tcPr>
          <w:p w14:paraId="7E85BBBA" w14:textId="2E5F64C0" w:rsidR="00744187" w:rsidRPr="006B7E61" w:rsidRDefault="00744187" w:rsidP="004B4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744187">
              <w:rPr>
                <w:rFonts w:cstheme="minorHAnsi"/>
              </w:rPr>
              <w:t>dotnet add</w:t>
            </w:r>
            <w:r w:rsidR="00071526">
              <w:rPr>
                <w:rFonts w:cstheme="minorHAnsi"/>
              </w:rPr>
              <w:t>/remove</w:t>
            </w:r>
            <w:r w:rsidRPr="00744187">
              <w:rPr>
                <w:rFonts w:cstheme="minorHAnsi"/>
              </w:rPr>
              <w:t xml:space="preserve"> package </w:t>
            </w:r>
            <w:proofErr w:type="spellStart"/>
            <w:r w:rsidRPr="00744187">
              <w:rPr>
                <w:rFonts w:cstheme="minorHAnsi"/>
              </w:rPr>
              <w:t>Newtonsoft.Json</w:t>
            </w:r>
            <w:proofErr w:type="spellEnd"/>
          </w:p>
        </w:tc>
      </w:tr>
      <w:tr w:rsidR="00391484" w:rsidRPr="006B7E61" w14:paraId="6D775634" w14:textId="6B7FD224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13E5DA8C" w14:textId="7485035E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73FDDF95" w14:textId="77777777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855" w:type="dxa"/>
          </w:tcPr>
          <w:p w14:paraId="21ADADC9" w14:textId="50C2E629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804C5">
              <w:rPr>
                <w:b/>
                <w:bCs/>
              </w:rPr>
              <w:t># List NuGet packages used by project</w:t>
            </w:r>
          </w:p>
        </w:tc>
      </w:tr>
      <w:tr w:rsidR="00391484" w:rsidRPr="006B7E61" w14:paraId="1ADF9973" w14:textId="1EF0B17E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F4CAB54" w14:textId="552EF208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2</w:t>
            </w:r>
          </w:p>
        </w:tc>
        <w:tc>
          <w:tcPr>
            <w:tcW w:w="5168" w:type="dxa"/>
          </w:tcPr>
          <w:p w14:paraId="7B558516" w14:textId="0ADE7F54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# Change to the project directory</w:t>
            </w:r>
          </w:p>
        </w:tc>
        <w:tc>
          <w:tcPr>
            <w:tcW w:w="4855" w:type="dxa"/>
          </w:tcPr>
          <w:p w14:paraId="12D5EE77" w14:textId="60049B91" w:rsidR="00391484" w:rsidRPr="00A804C5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212628">
              <w:t>dotnet list package</w:t>
            </w:r>
          </w:p>
        </w:tc>
      </w:tr>
      <w:tr w:rsidR="00391484" w:rsidRPr="006B7E61" w14:paraId="6274FA57" w14:textId="342A0DD8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F051478" w14:textId="1552583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30450246" w14:textId="14C77097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cd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MyDotNetApp</w:t>
            </w:r>
            <w:proofErr w:type="spellEnd"/>
          </w:p>
        </w:tc>
        <w:tc>
          <w:tcPr>
            <w:tcW w:w="4855" w:type="dxa"/>
          </w:tcPr>
          <w:p w14:paraId="4C61DD4D" w14:textId="6978460F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A804C5">
              <w:rPr>
                <w:b/>
                <w:bCs/>
              </w:rPr>
              <w:t># List available project templates</w:t>
            </w:r>
          </w:p>
        </w:tc>
      </w:tr>
      <w:tr w:rsidR="00391484" w:rsidRPr="006B7E61" w14:paraId="341B6441" w14:textId="6173B7E6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CCF7A81" w14:textId="3EF6957A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72B8BC44" w14:textId="598FCA65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855" w:type="dxa"/>
          </w:tcPr>
          <w:p w14:paraId="2F62E618" w14:textId="46248B7C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12628">
              <w:t>dotnet new list</w:t>
            </w:r>
          </w:p>
        </w:tc>
      </w:tr>
      <w:tr w:rsidR="00391484" w:rsidRPr="006B7E61" w14:paraId="0FD7B8A2" w14:textId="00220402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AB692EE" w14:textId="05080343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3</w:t>
            </w:r>
          </w:p>
        </w:tc>
        <w:tc>
          <w:tcPr>
            <w:tcW w:w="5168" w:type="dxa"/>
          </w:tcPr>
          <w:p w14:paraId="592F8A41" w14:textId="423717BD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# Create a .NET solution file</w:t>
            </w:r>
          </w:p>
        </w:tc>
        <w:tc>
          <w:tcPr>
            <w:tcW w:w="4855" w:type="dxa"/>
          </w:tcPr>
          <w:p w14:paraId="340079AC" w14:textId="4B409937" w:rsidR="00391484" w:rsidRPr="00A804C5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A804C5">
              <w:rPr>
                <w:b/>
                <w:bCs/>
              </w:rPr>
              <w:t># List installed .NET tools</w:t>
            </w:r>
          </w:p>
        </w:tc>
      </w:tr>
      <w:tr w:rsidR="00391484" w:rsidRPr="006B7E61" w14:paraId="16B429AE" w14:textId="11489720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E2B808B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15EF4198" w14:textId="5696810E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dotnet new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sln</w:t>
            </w:r>
            <w:proofErr w:type="spellEnd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 -n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MyDotNetApp</w:t>
            </w:r>
            <w:proofErr w:type="spellEnd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 --format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sln</w:t>
            </w:r>
            <w:proofErr w:type="spellEnd"/>
          </w:p>
        </w:tc>
        <w:tc>
          <w:tcPr>
            <w:tcW w:w="4855" w:type="dxa"/>
          </w:tcPr>
          <w:p w14:paraId="28DA6E1C" w14:textId="0842A4E1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212628">
              <w:t xml:space="preserve">dotnet tool list </w:t>
            </w:r>
            <w:r>
              <w:t>–</w:t>
            </w:r>
            <w:r w:rsidRPr="00212628">
              <w:t>global</w:t>
            </w:r>
          </w:p>
        </w:tc>
      </w:tr>
      <w:tr w:rsidR="00391484" w:rsidRPr="006B7E61" w14:paraId="6785E288" w14:textId="5EBEE696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672E23B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405DBF6F" w14:textId="77777777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855" w:type="dxa"/>
          </w:tcPr>
          <w:p w14:paraId="5CA0EE18" w14:textId="1102396A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804C5">
              <w:rPr>
                <w:b/>
                <w:bCs/>
              </w:rPr>
              <w:t># Search available templates</w:t>
            </w:r>
          </w:p>
        </w:tc>
      </w:tr>
      <w:tr w:rsidR="00391484" w:rsidRPr="006B7E61" w14:paraId="28228D75" w14:textId="24DAF440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5C25E72" w14:textId="1F71D977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4</w:t>
            </w:r>
          </w:p>
        </w:tc>
        <w:tc>
          <w:tcPr>
            <w:tcW w:w="5168" w:type="dxa"/>
          </w:tcPr>
          <w:p w14:paraId="2CADF1D0" w14:textId="66E1D64B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# </w:t>
            </w: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Create a Console application</w:t>
            </w:r>
          </w:p>
        </w:tc>
        <w:tc>
          <w:tcPr>
            <w:tcW w:w="4855" w:type="dxa"/>
          </w:tcPr>
          <w:p w14:paraId="7ED8F371" w14:textId="1D615148" w:rsidR="00391484" w:rsidRPr="00A804C5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8351C5">
              <w:t xml:space="preserve">dotnet new search </w:t>
            </w:r>
            <w:proofErr w:type="spellStart"/>
            <w:r w:rsidRPr="008351C5">
              <w:t>webapi</w:t>
            </w:r>
            <w:proofErr w:type="spellEnd"/>
          </w:p>
        </w:tc>
      </w:tr>
      <w:tr w:rsidR="00391484" w:rsidRPr="006B7E61" w14:paraId="2FD7AAEC" w14:textId="64003F18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01D2F97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3AB794E3" w14:textId="00E6DDC8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dotnet new console -n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MyConsoleApp</w:t>
            </w:r>
            <w:proofErr w:type="spellEnd"/>
          </w:p>
        </w:tc>
        <w:tc>
          <w:tcPr>
            <w:tcW w:w="4855" w:type="dxa"/>
          </w:tcPr>
          <w:p w14:paraId="78815E19" w14:textId="736DD6C8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A804C5">
              <w:rPr>
                <w:b/>
                <w:bCs/>
              </w:rPr>
              <w:t># Install a .NET tool</w:t>
            </w:r>
          </w:p>
        </w:tc>
      </w:tr>
      <w:tr w:rsidR="00391484" w:rsidRPr="006B7E61" w14:paraId="1F5D90C3" w14:textId="1603D1E1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3BBBD2F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445581B3" w14:textId="77777777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855" w:type="dxa"/>
          </w:tcPr>
          <w:p w14:paraId="2B9774B0" w14:textId="57D5A267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51C5">
              <w:t>dotnet tool install --global dotnet-</w:t>
            </w:r>
            <w:proofErr w:type="spellStart"/>
            <w:r w:rsidRPr="008351C5">
              <w:t>ef</w:t>
            </w:r>
            <w:proofErr w:type="spellEnd"/>
          </w:p>
        </w:tc>
      </w:tr>
      <w:tr w:rsidR="00391484" w:rsidRPr="006B7E61" w14:paraId="2D0680F7" w14:textId="6C645682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D6B02AB" w14:textId="6DB05F94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5</w:t>
            </w:r>
          </w:p>
        </w:tc>
        <w:tc>
          <w:tcPr>
            <w:tcW w:w="5168" w:type="dxa"/>
          </w:tcPr>
          <w:p w14:paraId="0D526557" w14:textId="33D6EFAA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# Add the Console project to the solution</w:t>
            </w:r>
          </w:p>
        </w:tc>
        <w:tc>
          <w:tcPr>
            <w:tcW w:w="4855" w:type="dxa"/>
          </w:tcPr>
          <w:p w14:paraId="60579982" w14:textId="729C4A3C" w:rsidR="00391484" w:rsidRPr="00A804C5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A804C5">
              <w:rPr>
                <w:b/>
                <w:bCs/>
              </w:rPr>
              <w:t># Update a .NET tool</w:t>
            </w:r>
          </w:p>
        </w:tc>
      </w:tr>
      <w:tr w:rsidR="00391484" w:rsidRPr="006B7E61" w14:paraId="564A1EC1" w14:textId="1BA8F9CE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ED8033D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5001208A" w14:textId="57B51477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dotnet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sln</w:t>
            </w:r>
            <w:proofErr w:type="spellEnd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 MyDotNetApp.sln add 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MyConsoleApp</w:t>
            </w:r>
            <w:proofErr w:type="spellEnd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/</w:t>
            </w:r>
            <w:proofErr w:type="spellStart"/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MyConsoleApp.csproj</w:t>
            </w:r>
            <w:proofErr w:type="spellEnd"/>
          </w:p>
        </w:tc>
        <w:tc>
          <w:tcPr>
            <w:tcW w:w="4855" w:type="dxa"/>
          </w:tcPr>
          <w:p w14:paraId="3C8404B1" w14:textId="70D8E491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8351C5">
              <w:t>dotnet tool update --global dotnet-</w:t>
            </w:r>
            <w:proofErr w:type="spellStart"/>
            <w:r w:rsidRPr="008351C5">
              <w:t>ef</w:t>
            </w:r>
            <w:proofErr w:type="spellEnd"/>
          </w:p>
        </w:tc>
      </w:tr>
      <w:tr w:rsidR="00391484" w:rsidRPr="006B7E61" w14:paraId="761677BE" w14:textId="2FB4BE43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5A299341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0802FFA8" w14:textId="77777777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</w:p>
        </w:tc>
        <w:tc>
          <w:tcPr>
            <w:tcW w:w="4855" w:type="dxa"/>
          </w:tcPr>
          <w:p w14:paraId="43F3E083" w14:textId="752D93D3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A804C5">
              <w:rPr>
                <w:b/>
                <w:bCs/>
              </w:rPr>
              <w:t># Add/Remove project reference</w:t>
            </w:r>
          </w:p>
        </w:tc>
      </w:tr>
      <w:tr w:rsidR="00391484" w:rsidRPr="006B7E61" w14:paraId="03574126" w14:textId="7DF8E910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6EC1BA3E" w14:textId="224F9732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6</w:t>
            </w:r>
          </w:p>
        </w:tc>
        <w:tc>
          <w:tcPr>
            <w:tcW w:w="5168" w:type="dxa"/>
          </w:tcPr>
          <w:p w14:paraId="1912DA8E" w14:textId="07952B45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B7E61">
              <w:rPr>
                <w:rFonts w:cstheme="minorHAnsi"/>
                <w:b/>
                <w:bCs/>
              </w:rPr>
              <w:t xml:space="preserve"># Build the solution </w:t>
            </w:r>
          </w:p>
        </w:tc>
        <w:tc>
          <w:tcPr>
            <w:tcW w:w="4855" w:type="dxa"/>
          </w:tcPr>
          <w:p w14:paraId="51120518" w14:textId="708D0A59" w:rsidR="00391484" w:rsidRPr="00A804C5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77ACD">
              <w:t>dotnet add</w:t>
            </w:r>
            <w:r>
              <w:t>/remove</w:t>
            </w:r>
            <w:r w:rsidRPr="00A77ACD">
              <w:t xml:space="preserve"> reference ../</w:t>
            </w:r>
            <w:proofErr w:type="spellStart"/>
            <w:r w:rsidRPr="00A77ACD">
              <w:t>MyLibrary</w:t>
            </w:r>
            <w:proofErr w:type="spellEnd"/>
            <w:r w:rsidRPr="00A77ACD">
              <w:t>/</w:t>
            </w:r>
            <w:proofErr w:type="spellStart"/>
            <w:r w:rsidRPr="00A77ACD">
              <w:t>MyLibrary.csproj</w:t>
            </w:r>
            <w:proofErr w:type="spellEnd"/>
          </w:p>
        </w:tc>
      </w:tr>
      <w:tr w:rsidR="00391484" w:rsidRPr="006B7E61" w14:paraId="0AAB2ABF" w14:textId="3B5A5458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1B3D04BF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0EEBE48A" w14:textId="00A9ADE4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B7E61">
              <w:rPr>
                <w:rFonts w:cstheme="minorHAnsi"/>
              </w:rPr>
              <w:t xml:space="preserve">dotnet build </w:t>
            </w:r>
          </w:p>
        </w:tc>
        <w:tc>
          <w:tcPr>
            <w:tcW w:w="4855" w:type="dxa"/>
          </w:tcPr>
          <w:p w14:paraId="136279A8" w14:textId="37179BFA" w:rsidR="00391484" w:rsidRPr="00391484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91484">
              <w:rPr>
                <w:b/>
                <w:bCs/>
              </w:rPr>
              <w:t># Publish self-contained application</w:t>
            </w:r>
          </w:p>
        </w:tc>
      </w:tr>
      <w:tr w:rsidR="00391484" w:rsidRPr="006B7E61" w14:paraId="2A8315EB" w14:textId="43E1D2A9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7E83332F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0A4F97E6" w14:textId="77777777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</w:p>
        </w:tc>
        <w:tc>
          <w:tcPr>
            <w:tcW w:w="4855" w:type="dxa"/>
          </w:tcPr>
          <w:p w14:paraId="495B72D0" w14:textId="1FC7A834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056F26">
              <w:t>dotnet publish -c Release --self-contained true</w:t>
            </w:r>
          </w:p>
        </w:tc>
      </w:tr>
      <w:tr w:rsidR="00391484" w:rsidRPr="006B7E61" w14:paraId="1258C8C9" w14:textId="54507219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4E737531" w14:textId="62681854" w:rsidR="00391484" w:rsidRPr="006B7E61" w:rsidRDefault="00391484" w:rsidP="00391484">
            <w:pPr>
              <w:rPr>
                <w:rFonts w:cstheme="minorHAnsi"/>
              </w:rPr>
            </w:pPr>
            <w:r w:rsidRPr="006B7E61">
              <w:rPr>
                <w:rFonts w:cstheme="minorHAnsi"/>
              </w:rPr>
              <w:t>7</w:t>
            </w:r>
          </w:p>
        </w:tc>
        <w:tc>
          <w:tcPr>
            <w:tcW w:w="5168" w:type="dxa"/>
          </w:tcPr>
          <w:p w14:paraId="3E63B663" w14:textId="0880C3AC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6B7E61">
              <w:rPr>
                <w:rFonts w:cstheme="minorHAnsi"/>
                <w:b/>
                <w:bCs/>
              </w:rPr>
              <w:t xml:space="preserve"># Run the Console application </w:t>
            </w:r>
          </w:p>
        </w:tc>
        <w:tc>
          <w:tcPr>
            <w:tcW w:w="4855" w:type="dxa"/>
          </w:tcPr>
          <w:p w14:paraId="2D360F70" w14:textId="5C5268B5" w:rsidR="00391484" w:rsidRPr="00A804C5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91484">
              <w:rPr>
                <w:b/>
                <w:bCs/>
              </w:rPr>
              <w:t># Publish for a specific runtime</w:t>
            </w:r>
          </w:p>
        </w:tc>
      </w:tr>
      <w:tr w:rsidR="00391484" w:rsidRPr="006B7E61" w14:paraId="0B0D4C67" w14:textId="0DFAF3D0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02D3B813" w14:textId="77777777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0F49534C" w14:textId="4EDF47AB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B7E61">
              <w:rPr>
                <w:rFonts w:cstheme="minorHAnsi"/>
              </w:rPr>
              <w:t xml:space="preserve">dotnet run --project </w:t>
            </w:r>
            <w:proofErr w:type="spellStart"/>
            <w:r w:rsidRPr="006B7E61">
              <w:rPr>
                <w:rFonts w:cstheme="minorHAnsi"/>
              </w:rPr>
              <w:t>MyConsoleApp</w:t>
            </w:r>
            <w:proofErr w:type="spellEnd"/>
          </w:p>
        </w:tc>
        <w:tc>
          <w:tcPr>
            <w:tcW w:w="4855" w:type="dxa"/>
          </w:tcPr>
          <w:p w14:paraId="6F6827E9" w14:textId="6087C09E" w:rsidR="00391484" w:rsidRPr="00391484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056F26">
              <w:t>dotnet publish -c Release -r win-x64 --self-contained true</w:t>
            </w:r>
          </w:p>
        </w:tc>
      </w:tr>
      <w:tr w:rsidR="00391484" w:rsidRPr="006B7E61" w14:paraId="47F247D5" w14:textId="09CFFC13" w:rsidTr="000F3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2672DE25" w14:textId="3682E2D8" w:rsidR="00391484" w:rsidRPr="006B7E61" w:rsidRDefault="00391484" w:rsidP="00391484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5168" w:type="dxa"/>
          </w:tcPr>
          <w:p w14:paraId="1FC0F135" w14:textId="39BE2D0E" w:rsidR="00391484" w:rsidRPr="006B7E61" w:rsidRDefault="00391484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 xml:space="preserve"># </w:t>
            </w: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Run commands to clean</w:t>
            </w:r>
            <w:r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/</w:t>
            </w: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test</w:t>
            </w:r>
            <w:r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/</w:t>
            </w:r>
            <w:r w:rsidRPr="006B7E61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publish project</w:t>
            </w:r>
          </w:p>
        </w:tc>
        <w:tc>
          <w:tcPr>
            <w:tcW w:w="4855" w:type="dxa"/>
          </w:tcPr>
          <w:p w14:paraId="0B062412" w14:textId="43680C6F" w:rsidR="00391484" w:rsidRPr="00EB7E0C" w:rsidRDefault="00EB7E0C" w:rsidP="00391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EB7E0C"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  <w:t>#</w:t>
            </w:r>
            <w:r w:rsidRPr="00EB7E0C">
              <w:rPr>
                <w:rStyle w:val="HTMLCode"/>
                <w:b/>
                <w:bCs/>
              </w:rPr>
              <w:t>To remove the blockage install pkg</w:t>
            </w:r>
          </w:p>
        </w:tc>
      </w:tr>
      <w:tr w:rsidR="00391484" w:rsidRPr="006B7E61" w14:paraId="798216DF" w14:textId="05A27EBD" w:rsidTr="000F3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</w:tcPr>
          <w:p w14:paraId="3DF70A8C" w14:textId="56454B1D" w:rsidR="00391484" w:rsidRPr="006B7E61" w:rsidRDefault="00391484" w:rsidP="00391484">
            <w:pPr>
              <w:rPr>
                <w:rFonts w:cstheme="minorHAnsi"/>
              </w:rPr>
            </w:pPr>
          </w:p>
        </w:tc>
        <w:tc>
          <w:tcPr>
            <w:tcW w:w="5168" w:type="dxa"/>
          </w:tcPr>
          <w:p w14:paraId="495C6B02" w14:textId="4FD352F8" w:rsidR="00391484" w:rsidRPr="006B7E61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Cs w:val="22"/>
              </w:rPr>
            </w:pPr>
            <w:r w:rsidRPr="00A804C5">
              <w:rPr>
                <w:rStyle w:val="HTMLCode"/>
                <w:rFonts w:asciiTheme="minorHAnsi" w:hAnsiTheme="minorHAnsi" w:cstheme="minorHAnsi"/>
                <w:szCs w:val="22"/>
              </w:rPr>
              <w:t>dotnet clean</w:t>
            </w:r>
            <w:r>
              <w:rPr>
                <w:rStyle w:val="HTMLCode"/>
                <w:rFonts w:asciiTheme="minorHAnsi" w:hAnsiTheme="minorHAnsi" w:cstheme="minorHAnsi"/>
                <w:szCs w:val="22"/>
              </w:rPr>
              <w:t xml:space="preserve"> </w:t>
            </w:r>
            <w:r w:rsidRPr="00A804C5">
              <w:rPr>
                <w:rStyle w:val="HTMLCode"/>
                <w:rFonts w:asciiTheme="minorHAnsi" w:hAnsiTheme="minorHAnsi" w:cstheme="minorHAnsi"/>
                <w:szCs w:val="22"/>
              </w:rPr>
              <w:t>/ test</w:t>
            </w:r>
            <w:r>
              <w:rPr>
                <w:rStyle w:val="HTMLCode"/>
                <w:rFonts w:asciiTheme="minorHAnsi" w:hAnsiTheme="minorHAnsi" w:cstheme="minorHAnsi"/>
                <w:szCs w:val="22"/>
              </w:rPr>
              <w:t xml:space="preserve"> / </w:t>
            </w:r>
            <w:r w:rsidRPr="006B7E61">
              <w:rPr>
                <w:rStyle w:val="HTMLCode"/>
                <w:rFonts w:asciiTheme="minorHAnsi" w:hAnsiTheme="minorHAnsi" w:cstheme="minorHAnsi"/>
                <w:szCs w:val="22"/>
              </w:rPr>
              <w:t>publish</w:t>
            </w:r>
          </w:p>
        </w:tc>
        <w:tc>
          <w:tcPr>
            <w:tcW w:w="4855" w:type="dxa"/>
          </w:tcPr>
          <w:p w14:paraId="45E4D4FA" w14:textId="7C547BAD" w:rsidR="00391484" w:rsidRPr="00A804C5" w:rsidRDefault="00391484" w:rsidP="00391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b/>
                <w:bCs/>
                <w:szCs w:val="22"/>
              </w:rPr>
            </w:pPr>
            <w:r w:rsidRPr="008540A0">
              <w:rPr>
                <w:rFonts w:cstheme="minorHAnsi"/>
                <w:color w:val="EE0000"/>
              </w:rPr>
              <w:t xml:space="preserve">dotnet </w:t>
            </w:r>
            <w:proofErr w:type="spellStart"/>
            <w:r w:rsidRPr="008540A0">
              <w:rPr>
                <w:rFonts w:cstheme="minorHAnsi"/>
                <w:color w:val="EE0000"/>
              </w:rPr>
              <w:t>nuget</w:t>
            </w:r>
            <w:proofErr w:type="spellEnd"/>
            <w:r w:rsidRPr="008540A0">
              <w:rPr>
                <w:rFonts w:cstheme="minorHAnsi"/>
                <w:color w:val="EE0000"/>
              </w:rPr>
              <w:t xml:space="preserve"> disable source </w:t>
            </w:r>
            <w:proofErr w:type="spellStart"/>
            <w:r w:rsidRPr="008540A0">
              <w:rPr>
                <w:rFonts w:cstheme="minorHAnsi"/>
                <w:color w:val="EE0000"/>
              </w:rPr>
              <w:t>mlogica</w:t>
            </w:r>
            <w:proofErr w:type="spellEnd"/>
          </w:p>
        </w:tc>
      </w:tr>
    </w:tbl>
    <w:p w14:paraId="47AFBA93" w14:textId="77777777" w:rsidR="004B4846" w:rsidRDefault="004B4846" w:rsidP="004D367E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2359F" w:rsidRPr="00803B2D" w14:paraId="25F6190B" w14:textId="77777777" w:rsidTr="00D2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</w:tcPr>
          <w:p w14:paraId="7C1753C8" w14:textId="29FA575A" w:rsidR="00A2359F" w:rsidRPr="00A2359F" w:rsidRDefault="00A2359F" w:rsidP="00A2359F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A2359F">
              <w:rPr>
                <w:rFonts w:ascii="Calibri" w:hAnsi="Calibri" w:cs="Calibri"/>
                <w:sz w:val="40"/>
                <w:szCs w:val="40"/>
              </w:rPr>
              <w:t xml:space="preserve">C# </w:t>
            </w:r>
            <w:r w:rsidR="00A450D0">
              <w:rPr>
                <w:rFonts w:ascii="Calibri" w:hAnsi="Calibri" w:cs="Calibri"/>
                <w:sz w:val="40"/>
                <w:szCs w:val="40"/>
              </w:rPr>
              <w:t>Project - Creations</w:t>
            </w:r>
            <w:r w:rsidRPr="00A2359F">
              <w:rPr>
                <w:rFonts w:ascii="Calibri" w:hAnsi="Calibri" w:cs="Calibri"/>
                <w:sz w:val="40"/>
                <w:szCs w:val="40"/>
              </w:rPr>
              <w:t xml:space="preserve"> Commands</w:t>
            </w:r>
          </w:p>
        </w:tc>
      </w:tr>
      <w:tr w:rsidR="009D4532" w:rsidRPr="00803B2D" w14:paraId="43133898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2B785C" w14:textId="220E2A94" w:rsidR="009D4532" w:rsidRPr="00A64FA4" w:rsidRDefault="00A64FA4" w:rsidP="00A64FA4">
            <w:pPr>
              <w:rPr>
                <w:rFonts w:cstheme="minorHAnsi"/>
                <w:color w:val="EE0000"/>
              </w:rPr>
            </w:pPr>
            <w:r w:rsidRPr="00A64FA4">
              <w:rPr>
                <w:rFonts w:cstheme="minorHAnsi"/>
                <w:color w:val="EE0000"/>
              </w:rPr>
              <w:t># General syntax for creating a .NET project</w:t>
            </w:r>
          </w:p>
        </w:tc>
        <w:tc>
          <w:tcPr>
            <w:tcW w:w="5395" w:type="dxa"/>
          </w:tcPr>
          <w:p w14:paraId="37B5588F" w14:textId="39081FB8" w:rsidR="009D4532" w:rsidRPr="00A64FA4" w:rsidRDefault="009D4532" w:rsidP="009D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64FA4">
              <w:rPr>
                <w:b/>
                <w:bCs/>
              </w:rPr>
              <w:t># ASP.NET Core Razor Pages Web Application</w:t>
            </w:r>
          </w:p>
        </w:tc>
      </w:tr>
      <w:tr w:rsidR="009D4532" w:rsidRPr="00803B2D" w14:paraId="7E433714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36F0678" w14:textId="05F84F7D" w:rsidR="009D4532" w:rsidRPr="00A64FA4" w:rsidRDefault="00A64FA4" w:rsidP="009D4532">
            <w:pPr>
              <w:rPr>
                <w:rFonts w:cstheme="minorHAnsi"/>
                <w:b w:val="0"/>
                <w:bCs w:val="0"/>
                <w:color w:val="EE0000"/>
              </w:rPr>
            </w:pPr>
            <w:r w:rsidRPr="00A64FA4">
              <w:rPr>
                <w:rFonts w:cstheme="minorHAnsi"/>
                <w:b w:val="0"/>
                <w:bCs w:val="0"/>
                <w:color w:val="EE0000"/>
              </w:rPr>
              <w:t>dotnet new &lt;template&gt; -n &lt;</w:t>
            </w:r>
            <w:proofErr w:type="spellStart"/>
            <w:r w:rsidRPr="00A64FA4">
              <w:rPr>
                <w:rFonts w:cstheme="minorHAnsi"/>
                <w:b w:val="0"/>
                <w:bCs w:val="0"/>
                <w:color w:val="EE0000"/>
              </w:rPr>
              <w:t>ProjectName</w:t>
            </w:r>
            <w:proofErr w:type="spellEnd"/>
            <w:r w:rsidRPr="00A64FA4">
              <w:rPr>
                <w:rFonts w:cstheme="minorHAnsi"/>
                <w:b w:val="0"/>
                <w:bCs w:val="0"/>
                <w:color w:val="EE0000"/>
              </w:rPr>
              <w:t>&gt;</w:t>
            </w:r>
          </w:p>
        </w:tc>
        <w:tc>
          <w:tcPr>
            <w:tcW w:w="5395" w:type="dxa"/>
          </w:tcPr>
          <w:p w14:paraId="65580EF8" w14:textId="07B59A42" w:rsidR="009D4532" w:rsidRPr="004431E8" w:rsidRDefault="009D4532" w:rsidP="009D4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31E8">
              <w:t xml:space="preserve">dotnet new webapp -n </w:t>
            </w:r>
            <w:proofErr w:type="spellStart"/>
            <w:r w:rsidRPr="004431E8">
              <w:t>MyRazorApp</w:t>
            </w:r>
            <w:proofErr w:type="spellEnd"/>
          </w:p>
        </w:tc>
      </w:tr>
      <w:tr w:rsidR="009D4532" w:rsidRPr="00803B2D" w14:paraId="7DF00809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1427DF" w14:textId="77777777" w:rsidR="009D4532" w:rsidRPr="00A2359F" w:rsidRDefault="009D4532" w:rsidP="009D453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394A9983" w14:textId="77777777" w:rsidR="009D4532" w:rsidRPr="00A2359F" w:rsidRDefault="009D4532" w:rsidP="009D4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64FA4" w:rsidRPr="00803B2D" w14:paraId="50B53417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3A4E52F" w14:textId="25803E99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># ASP.NET Core Web API — Minimal API</w:t>
            </w:r>
          </w:p>
        </w:tc>
        <w:tc>
          <w:tcPr>
            <w:tcW w:w="5395" w:type="dxa"/>
          </w:tcPr>
          <w:p w14:paraId="17F94412" w14:textId="5CEB833B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># Razor Pages — webapp alias</w:t>
            </w:r>
          </w:p>
        </w:tc>
      </w:tr>
      <w:tr w:rsidR="00A64FA4" w:rsidRPr="00803B2D" w14:paraId="0312E43F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29C301E" w14:textId="43EE46C1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webapi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MyWebApi</w:t>
            </w:r>
            <w:proofErr w:type="spellEnd"/>
          </w:p>
        </w:tc>
        <w:tc>
          <w:tcPr>
            <w:tcW w:w="5395" w:type="dxa"/>
          </w:tcPr>
          <w:p w14:paraId="4CEEDFF7" w14:textId="5216638C" w:rsidR="00A64FA4" w:rsidRPr="004431E8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31E8">
              <w:t xml:space="preserve">dotnet new razor -n </w:t>
            </w:r>
            <w:proofErr w:type="spellStart"/>
            <w:r w:rsidRPr="004431E8">
              <w:t>MyRazorApp</w:t>
            </w:r>
            <w:proofErr w:type="spellEnd"/>
          </w:p>
        </w:tc>
      </w:tr>
      <w:tr w:rsidR="00A64FA4" w:rsidRPr="00803B2D" w14:paraId="2191B79E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A0026DC" w14:textId="77777777" w:rsidR="00A64FA4" w:rsidRPr="00A2359F" w:rsidRDefault="00A64FA4" w:rsidP="00A64FA4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12DF74D4" w14:textId="77777777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64FA4" w:rsidRPr="00803B2D" w14:paraId="36EF1F62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6CAEC61" w14:textId="271D256B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># ASP.NET Core Web API — Controllers</w:t>
            </w:r>
          </w:p>
        </w:tc>
        <w:tc>
          <w:tcPr>
            <w:tcW w:w="5395" w:type="dxa"/>
          </w:tcPr>
          <w:p w14:paraId="31DAEE27" w14:textId="3FF5C807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># Blazor Web App</w:t>
            </w:r>
          </w:p>
        </w:tc>
      </w:tr>
      <w:tr w:rsidR="00A64FA4" w:rsidRPr="00803B2D" w14:paraId="13D65F9A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E93B94D" w14:textId="24314267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webapi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MyWebApi</w:t>
            </w:r>
            <w:proofErr w:type="spellEnd"/>
            <w:r w:rsidRPr="00A2359F">
              <w:rPr>
                <w:b w:val="0"/>
                <w:bCs w:val="0"/>
              </w:rPr>
              <w:t xml:space="preserve"> --use-controllers</w:t>
            </w:r>
          </w:p>
        </w:tc>
        <w:tc>
          <w:tcPr>
            <w:tcW w:w="5395" w:type="dxa"/>
          </w:tcPr>
          <w:p w14:paraId="54386DBA" w14:textId="53078A09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2359F">
              <w:t xml:space="preserve">dotnet new </w:t>
            </w:r>
            <w:proofErr w:type="spellStart"/>
            <w:r w:rsidRPr="00A2359F">
              <w:t>blazor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MyBlazorApp</w:t>
            </w:r>
            <w:proofErr w:type="spellEnd"/>
          </w:p>
        </w:tc>
      </w:tr>
      <w:tr w:rsidR="00A64FA4" w:rsidRPr="00803B2D" w14:paraId="4E50C38B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095CB26" w14:textId="245EF8B5" w:rsidR="00A64FA4" w:rsidRPr="00A2359F" w:rsidRDefault="00A64FA4" w:rsidP="00A64FA4"/>
        </w:tc>
        <w:tc>
          <w:tcPr>
            <w:tcW w:w="5395" w:type="dxa"/>
          </w:tcPr>
          <w:p w14:paraId="2D9F2B66" w14:textId="77777777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4FA4" w:rsidRPr="00803B2D" w14:paraId="46C10356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21E410F" w14:textId="10CD3CAB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># ASP.NET Core MVC Web Application</w:t>
            </w:r>
          </w:p>
        </w:tc>
        <w:tc>
          <w:tcPr>
            <w:tcW w:w="5395" w:type="dxa"/>
          </w:tcPr>
          <w:p w14:paraId="7DB29312" w14:textId="63475EC6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 xml:space="preserve"># Blazor </w:t>
            </w:r>
            <w:proofErr w:type="spellStart"/>
            <w:r w:rsidRPr="00A2359F">
              <w:rPr>
                <w:b/>
                <w:bCs/>
              </w:rPr>
              <w:t>WebAssembly</w:t>
            </w:r>
            <w:proofErr w:type="spellEnd"/>
          </w:p>
        </w:tc>
      </w:tr>
      <w:tr w:rsidR="00A64FA4" w:rsidRPr="00803B2D" w14:paraId="59877FD5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5A9E65C" w14:textId="2C9D1808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mvc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MyMvcApp</w:t>
            </w:r>
            <w:proofErr w:type="spellEnd"/>
          </w:p>
        </w:tc>
        <w:tc>
          <w:tcPr>
            <w:tcW w:w="5395" w:type="dxa"/>
          </w:tcPr>
          <w:p w14:paraId="11F75BC0" w14:textId="440BB429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2359F">
              <w:t xml:space="preserve">dotnet new </w:t>
            </w:r>
            <w:proofErr w:type="spellStart"/>
            <w:r w:rsidRPr="00A2359F">
              <w:t>blazorwasm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MyBlazorApp</w:t>
            </w:r>
            <w:proofErr w:type="spellEnd"/>
          </w:p>
        </w:tc>
      </w:tr>
      <w:tr w:rsidR="00A64FA4" w:rsidRPr="00803B2D" w14:paraId="53F361F3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989D189" w14:textId="3B313104" w:rsidR="00A64FA4" w:rsidRPr="00A2359F" w:rsidRDefault="00A64FA4" w:rsidP="00A64FA4"/>
        </w:tc>
        <w:tc>
          <w:tcPr>
            <w:tcW w:w="5395" w:type="dxa"/>
          </w:tcPr>
          <w:p w14:paraId="47383FC6" w14:textId="77777777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4FA4" w:rsidRPr="00803B2D" w14:paraId="06AB1E07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E3FF93A" w14:textId="21AFAF51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 xml:space="preserve"># </w:t>
            </w:r>
            <w:proofErr w:type="spellStart"/>
            <w:r w:rsidRPr="00A2359F">
              <w:t>xUnit</w:t>
            </w:r>
            <w:proofErr w:type="spellEnd"/>
            <w:r w:rsidRPr="00A2359F">
              <w:t xml:space="preserve"> Test Project</w:t>
            </w:r>
          </w:p>
        </w:tc>
        <w:tc>
          <w:tcPr>
            <w:tcW w:w="5395" w:type="dxa"/>
          </w:tcPr>
          <w:p w14:paraId="374900A9" w14:textId="100B67C2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 xml:space="preserve"># </w:t>
            </w:r>
            <w:proofErr w:type="spellStart"/>
            <w:r w:rsidRPr="00A2359F">
              <w:rPr>
                <w:b/>
                <w:bCs/>
              </w:rPr>
              <w:t>gRPC</w:t>
            </w:r>
            <w:proofErr w:type="spellEnd"/>
            <w:r w:rsidRPr="00A2359F">
              <w:rPr>
                <w:b/>
                <w:bCs/>
              </w:rPr>
              <w:t xml:space="preserve"> Service</w:t>
            </w:r>
          </w:p>
        </w:tc>
      </w:tr>
      <w:tr w:rsidR="00A64FA4" w:rsidRPr="00A2359F" w14:paraId="2DCC64C3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ABA2B8" w14:textId="6BE58A0B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xunit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MyTests</w:t>
            </w:r>
            <w:proofErr w:type="spellEnd"/>
          </w:p>
        </w:tc>
        <w:tc>
          <w:tcPr>
            <w:tcW w:w="5395" w:type="dxa"/>
          </w:tcPr>
          <w:p w14:paraId="6C8E652D" w14:textId="20982F4E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2359F">
              <w:t xml:space="preserve">dotnet new </w:t>
            </w:r>
            <w:proofErr w:type="spellStart"/>
            <w:r w:rsidRPr="00A2359F">
              <w:t>grpc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MyGrpcService</w:t>
            </w:r>
            <w:proofErr w:type="spellEnd"/>
          </w:p>
        </w:tc>
      </w:tr>
      <w:tr w:rsidR="00A64FA4" w:rsidRPr="00A2359F" w14:paraId="5530D6E5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E06AD00" w14:textId="410285F9" w:rsidR="00A64FA4" w:rsidRPr="00A2359F" w:rsidRDefault="00A64FA4" w:rsidP="00A64FA4"/>
        </w:tc>
        <w:tc>
          <w:tcPr>
            <w:tcW w:w="5395" w:type="dxa"/>
          </w:tcPr>
          <w:p w14:paraId="31278BF4" w14:textId="77777777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4FA4" w:rsidRPr="00803B2D" w14:paraId="12E1DE0D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5425898" w14:textId="5FEDBD1B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 xml:space="preserve"># </w:t>
            </w:r>
            <w:proofErr w:type="spellStart"/>
            <w:r w:rsidRPr="00A2359F">
              <w:t>MSTest</w:t>
            </w:r>
            <w:proofErr w:type="spellEnd"/>
            <w:r w:rsidRPr="00A2359F">
              <w:t xml:space="preserve"> Project</w:t>
            </w:r>
          </w:p>
        </w:tc>
        <w:tc>
          <w:tcPr>
            <w:tcW w:w="5395" w:type="dxa"/>
          </w:tcPr>
          <w:p w14:paraId="2D4D8B33" w14:textId="095B9529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># Worker Service</w:t>
            </w:r>
          </w:p>
        </w:tc>
      </w:tr>
      <w:tr w:rsidR="00A64FA4" w:rsidRPr="00A2359F" w14:paraId="1C67A9C2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E1046E0" w14:textId="3E7CB16A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mstest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MyTests</w:t>
            </w:r>
            <w:proofErr w:type="spellEnd"/>
          </w:p>
        </w:tc>
        <w:tc>
          <w:tcPr>
            <w:tcW w:w="5395" w:type="dxa"/>
          </w:tcPr>
          <w:p w14:paraId="517BFB61" w14:textId="197606DC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2359F">
              <w:t xml:space="preserve">dotnet new worker -n </w:t>
            </w:r>
            <w:proofErr w:type="spellStart"/>
            <w:r w:rsidRPr="00A2359F">
              <w:t>MyWorkerService</w:t>
            </w:r>
            <w:proofErr w:type="spellEnd"/>
          </w:p>
        </w:tc>
      </w:tr>
      <w:tr w:rsidR="00A64FA4" w:rsidRPr="00A2359F" w14:paraId="5C421483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B876430" w14:textId="10378A1B" w:rsidR="00A64FA4" w:rsidRPr="00A2359F" w:rsidRDefault="00A64FA4" w:rsidP="00A64FA4"/>
        </w:tc>
        <w:tc>
          <w:tcPr>
            <w:tcW w:w="5395" w:type="dxa"/>
          </w:tcPr>
          <w:p w14:paraId="741B741B" w14:textId="77777777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4FA4" w:rsidRPr="00803B2D" w14:paraId="3701B611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FE83212" w14:textId="50AF0BF8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 xml:space="preserve"># </w:t>
            </w:r>
            <w:proofErr w:type="spellStart"/>
            <w:r w:rsidRPr="00A2359F">
              <w:t>NUnit</w:t>
            </w:r>
            <w:proofErr w:type="spellEnd"/>
            <w:r w:rsidRPr="00A2359F">
              <w:t xml:space="preserve"> Test Project</w:t>
            </w:r>
          </w:p>
        </w:tc>
        <w:tc>
          <w:tcPr>
            <w:tcW w:w="5395" w:type="dxa"/>
          </w:tcPr>
          <w:p w14:paraId="19D5B807" w14:textId="5FF1EBE7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A2359F">
              <w:rPr>
                <w:b/>
                <w:bCs/>
              </w:rPr>
              <w:t># Windows Forms Application</w:t>
            </w:r>
          </w:p>
        </w:tc>
      </w:tr>
      <w:tr w:rsidR="00A64FA4" w:rsidRPr="00A2359F" w14:paraId="5AA1BD01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7B275A1" w14:textId="666B087A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nunit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MyTests</w:t>
            </w:r>
            <w:proofErr w:type="spellEnd"/>
          </w:p>
        </w:tc>
        <w:tc>
          <w:tcPr>
            <w:tcW w:w="5395" w:type="dxa"/>
          </w:tcPr>
          <w:p w14:paraId="745777F4" w14:textId="5EF3EFC8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2359F">
              <w:t xml:space="preserve">dotnet new </w:t>
            </w:r>
            <w:proofErr w:type="spellStart"/>
            <w:r w:rsidRPr="00A2359F">
              <w:t>winforms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MyWinFormsApp</w:t>
            </w:r>
            <w:proofErr w:type="spellEnd"/>
          </w:p>
        </w:tc>
      </w:tr>
      <w:tr w:rsidR="00A64FA4" w:rsidRPr="00803B2D" w14:paraId="06DF5891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9DCC8D3" w14:textId="1DFEEAF6" w:rsidR="00A64FA4" w:rsidRPr="00A2359F" w:rsidRDefault="00A64FA4" w:rsidP="00A64FA4">
            <w:pPr>
              <w:rPr>
                <w:rFonts w:ascii="Calibri" w:hAnsi="Calibri" w:cs="Calibri"/>
              </w:rPr>
            </w:pPr>
          </w:p>
        </w:tc>
        <w:tc>
          <w:tcPr>
            <w:tcW w:w="5395" w:type="dxa"/>
          </w:tcPr>
          <w:p w14:paraId="76110AFC" w14:textId="348CC20F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b/>
                <w:bCs/>
                <w:szCs w:val="22"/>
              </w:rPr>
            </w:pPr>
          </w:p>
        </w:tc>
      </w:tr>
      <w:tr w:rsidR="00A64FA4" w:rsidRPr="00A2359F" w14:paraId="07177E8F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1555F42" w14:textId="333112ED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t># Class Library</w:t>
            </w:r>
          </w:p>
        </w:tc>
        <w:tc>
          <w:tcPr>
            <w:tcW w:w="5395" w:type="dxa"/>
          </w:tcPr>
          <w:p w14:paraId="033443BE" w14:textId="78DF4FEB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szCs w:val="22"/>
              </w:rPr>
            </w:pPr>
            <w:r w:rsidRPr="00A2359F">
              <w:rPr>
                <w:b/>
                <w:bCs/>
              </w:rPr>
              <w:t># WPF Application</w:t>
            </w:r>
          </w:p>
        </w:tc>
      </w:tr>
      <w:tr w:rsidR="00A64FA4" w:rsidRPr="00803B2D" w14:paraId="64A43C0A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B5EDFB6" w14:textId="7CAFE96F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rPr>
                <w:b w:val="0"/>
                <w:bCs w:val="0"/>
              </w:rPr>
              <w:t xml:space="preserve">dotnet new </w:t>
            </w:r>
            <w:proofErr w:type="spellStart"/>
            <w:r w:rsidRPr="00A2359F">
              <w:rPr>
                <w:b w:val="0"/>
                <w:bCs w:val="0"/>
              </w:rPr>
              <w:t>classlib</w:t>
            </w:r>
            <w:proofErr w:type="spellEnd"/>
            <w:r w:rsidRPr="00A2359F">
              <w:rPr>
                <w:b w:val="0"/>
                <w:bCs w:val="0"/>
              </w:rPr>
              <w:t xml:space="preserve"> -n </w:t>
            </w:r>
            <w:proofErr w:type="spellStart"/>
            <w:r w:rsidRPr="00A2359F">
              <w:rPr>
                <w:b w:val="0"/>
                <w:bCs w:val="0"/>
              </w:rPr>
              <w:t>MyLibrary</w:t>
            </w:r>
            <w:proofErr w:type="spellEnd"/>
          </w:p>
        </w:tc>
        <w:tc>
          <w:tcPr>
            <w:tcW w:w="5395" w:type="dxa"/>
          </w:tcPr>
          <w:p w14:paraId="71B91695" w14:textId="2A09DFEF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b/>
                <w:bCs/>
                <w:szCs w:val="22"/>
              </w:rPr>
            </w:pPr>
            <w:r w:rsidRPr="00A2359F">
              <w:t xml:space="preserve">dotnet new </w:t>
            </w:r>
            <w:proofErr w:type="spellStart"/>
            <w:r w:rsidRPr="00A2359F">
              <w:t>wpf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MyWpfApp</w:t>
            </w:r>
            <w:proofErr w:type="spellEnd"/>
          </w:p>
        </w:tc>
      </w:tr>
      <w:tr w:rsidR="00A64FA4" w:rsidRPr="00803B2D" w14:paraId="27B83FE2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BA02F11" w14:textId="7C563A83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395" w:type="dxa"/>
          </w:tcPr>
          <w:p w14:paraId="1B3A5414" w14:textId="190B2F6E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szCs w:val="22"/>
              </w:rPr>
            </w:pPr>
          </w:p>
        </w:tc>
      </w:tr>
      <w:tr w:rsidR="00A64FA4" w:rsidRPr="00803B2D" w14:paraId="2082F60D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27798EA" w14:textId="039B3147" w:rsidR="00A64FA4" w:rsidRPr="00A2359F" w:rsidRDefault="00A64FA4" w:rsidP="00A64FA4">
            <w:pPr>
              <w:rPr>
                <w:rFonts w:ascii="Calibri" w:hAnsi="Calibri" w:cs="Calibri"/>
              </w:rPr>
            </w:pPr>
            <w:r w:rsidRPr="00A2359F">
              <w:t># ASP.NET Core Empty Web Application</w:t>
            </w:r>
          </w:p>
        </w:tc>
        <w:tc>
          <w:tcPr>
            <w:tcW w:w="5395" w:type="dxa"/>
          </w:tcPr>
          <w:p w14:paraId="213244B7" w14:textId="57E0AD83" w:rsidR="00A64FA4" w:rsidRPr="00A2359F" w:rsidRDefault="00A64FA4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b/>
                <w:bCs/>
                <w:szCs w:val="22"/>
              </w:rPr>
            </w:pPr>
            <w:r w:rsidRPr="00A2359F">
              <w:rPr>
                <w:b/>
                <w:bCs/>
              </w:rPr>
              <w:t># Razor Class Library</w:t>
            </w:r>
          </w:p>
        </w:tc>
      </w:tr>
      <w:tr w:rsidR="00A64FA4" w:rsidRPr="00A2359F" w14:paraId="39E453A5" w14:textId="77777777" w:rsidTr="00D20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B2614D5" w14:textId="73BE1E46" w:rsidR="00A64FA4" w:rsidRPr="00A2359F" w:rsidRDefault="00A64FA4" w:rsidP="00A64FA4">
            <w:pPr>
              <w:rPr>
                <w:rFonts w:ascii="Calibri" w:hAnsi="Calibri" w:cs="Calibri"/>
                <w:b w:val="0"/>
                <w:bCs w:val="0"/>
              </w:rPr>
            </w:pPr>
            <w:r w:rsidRPr="00A2359F">
              <w:rPr>
                <w:b w:val="0"/>
                <w:bCs w:val="0"/>
              </w:rPr>
              <w:t>dotnet new web -n MyWebApp</w:t>
            </w:r>
          </w:p>
        </w:tc>
        <w:tc>
          <w:tcPr>
            <w:tcW w:w="5395" w:type="dxa"/>
          </w:tcPr>
          <w:p w14:paraId="5EFA0D7D" w14:textId="616D64B0" w:rsidR="00A64FA4" w:rsidRPr="00A2359F" w:rsidRDefault="00A64FA4" w:rsidP="00A6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szCs w:val="22"/>
              </w:rPr>
            </w:pPr>
            <w:r w:rsidRPr="00A2359F">
              <w:t xml:space="preserve">dotnet new </w:t>
            </w:r>
            <w:proofErr w:type="spellStart"/>
            <w:r w:rsidRPr="00A2359F">
              <w:t>razorclasslib</w:t>
            </w:r>
            <w:proofErr w:type="spellEnd"/>
            <w:r w:rsidRPr="00A2359F">
              <w:t xml:space="preserve"> -n </w:t>
            </w:r>
            <w:proofErr w:type="spellStart"/>
            <w:r w:rsidRPr="00A2359F">
              <w:t>MyRazorLibrary</w:t>
            </w:r>
            <w:proofErr w:type="spellEnd"/>
          </w:p>
        </w:tc>
      </w:tr>
      <w:tr w:rsidR="006D405C" w:rsidRPr="00A2359F" w14:paraId="6DE1D5CD" w14:textId="77777777" w:rsidTr="00D2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6F68B20" w14:textId="36253C11" w:rsidR="006D405C" w:rsidRPr="00A2359F" w:rsidRDefault="006D405C" w:rsidP="00A64FA4">
            <w:proofErr w:type="spellStart"/>
            <w:r>
              <w:t>devenv</w:t>
            </w:r>
            <w:proofErr w:type="spellEnd"/>
            <w:r>
              <w:t xml:space="preserve"> MySolution.sln</w:t>
            </w:r>
          </w:p>
        </w:tc>
        <w:tc>
          <w:tcPr>
            <w:tcW w:w="5395" w:type="dxa"/>
          </w:tcPr>
          <w:p w14:paraId="2B4414E1" w14:textId="63C6B927" w:rsidR="006D405C" w:rsidRPr="006D405C" w:rsidRDefault="006D405C" w:rsidP="00A6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D405C">
              <w:rPr>
                <w:b/>
                <w:bCs/>
              </w:rPr>
              <w:t>dotnet build MySolution.sln</w:t>
            </w:r>
          </w:p>
        </w:tc>
      </w:tr>
    </w:tbl>
    <w:p w14:paraId="6906327D" w14:textId="2BD3A644" w:rsidR="00621B10" w:rsidRDefault="00EB5481" w:rsidP="00621B10">
      <w:pPr>
        <w:pStyle w:val="Heading1"/>
      </w:pPr>
      <w:r>
        <w:lastRenderedPageBreak/>
        <w:t>Visual Studio IDE</w:t>
      </w:r>
      <w:r w:rsidR="00ED5BD3">
        <w:t xml:space="preserve"> – How to Open</w:t>
      </w:r>
      <w:r w:rsidR="00A32892">
        <w:t>?</w:t>
      </w:r>
    </w:p>
    <w:p w14:paraId="65A43EB2" w14:textId="714951E9" w:rsidR="00621B10" w:rsidRDefault="000115A3" w:rsidP="00621B10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73C6DABF" w14:textId="65E65580" w:rsidR="00EB5481" w:rsidRDefault="00EB5481" w:rsidP="00621B10">
      <w:r w:rsidRPr="00EB5481">
        <w:rPr>
          <w:noProof/>
        </w:rPr>
        <w:drawing>
          <wp:inline distT="0" distB="0" distL="0" distR="0" wp14:anchorId="506AFC4C" wp14:editId="10E3FDE1">
            <wp:extent cx="6858000" cy="4567555"/>
            <wp:effectExtent l="0" t="0" r="0" b="4445"/>
            <wp:docPr id="8203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73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F249" w14:textId="77777777" w:rsidR="00653B86" w:rsidRDefault="00653B86" w:rsidP="00621B10"/>
    <w:p w14:paraId="119B48B9" w14:textId="77777777" w:rsidR="00653B86" w:rsidRDefault="00653B86" w:rsidP="00621B10"/>
    <w:p w14:paraId="459C95BA" w14:textId="77777777" w:rsidR="00A24F62" w:rsidRDefault="00A24F62" w:rsidP="00621B10"/>
    <w:p w14:paraId="73D0C2F9" w14:textId="77777777" w:rsidR="00A24F62" w:rsidRDefault="00A24F62" w:rsidP="00621B10"/>
    <w:p w14:paraId="40A064DE" w14:textId="77777777" w:rsidR="00A24F62" w:rsidRDefault="00A24F62" w:rsidP="00621B10"/>
    <w:p w14:paraId="18058C5A" w14:textId="77777777" w:rsidR="00A24F62" w:rsidRDefault="00A24F62" w:rsidP="00621B10"/>
    <w:p w14:paraId="3FD820DF" w14:textId="77777777" w:rsidR="00A24F62" w:rsidRDefault="00A24F62" w:rsidP="00621B10"/>
    <w:p w14:paraId="3D6033D8" w14:textId="27C7C536" w:rsidR="00653B86" w:rsidRDefault="00A24F62" w:rsidP="00621B10">
      <w:r>
        <w:br/>
      </w:r>
      <w:r>
        <w:br/>
      </w:r>
    </w:p>
    <w:p w14:paraId="5676F318" w14:textId="23B89AE7" w:rsidR="00621B10" w:rsidRDefault="00DD43E7" w:rsidP="00621B10">
      <w:pPr>
        <w:pStyle w:val="Heading1"/>
      </w:pPr>
      <w:r>
        <w:lastRenderedPageBreak/>
        <w:t xml:space="preserve">Short Keys </w:t>
      </w:r>
      <w:r w:rsidRPr="00541827">
        <w:rPr>
          <w:b/>
          <w:bCs/>
          <w:color w:val="FF0000" w:themeColor="accent2"/>
        </w:rPr>
        <w:t xml:space="preserve">IntelliJ Idea </w:t>
      </w:r>
      <w:r>
        <w:t xml:space="preserve">and </w:t>
      </w:r>
      <w:r w:rsidRPr="00541827">
        <w:rPr>
          <w:b/>
          <w:bCs/>
          <w:color w:val="FF0000" w:themeColor="accent2"/>
        </w:rPr>
        <w:t>Visual Studio</w:t>
      </w:r>
    </w:p>
    <w:p w14:paraId="7F8618EB" w14:textId="1ABA7110" w:rsidR="00621B10" w:rsidRDefault="00CE217A" w:rsidP="00621B10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792C064F" w14:textId="5567E05E" w:rsidR="00473947" w:rsidRDefault="00473947" w:rsidP="00473947">
      <w:pPr>
        <w:jc w:val="center"/>
      </w:pPr>
      <w:r w:rsidRPr="00473947">
        <w:rPr>
          <w:noProof/>
        </w:rPr>
        <w:drawing>
          <wp:inline distT="0" distB="0" distL="0" distR="0" wp14:anchorId="0D1750BD" wp14:editId="52812D4A">
            <wp:extent cx="4887007" cy="5915851"/>
            <wp:effectExtent l="0" t="0" r="8890" b="8890"/>
            <wp:docPr id="10529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58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1F80" w14:textId="77777777" w:rsidR="00401B48" w:rsidRDefault="00401B48" w:rsidP="00621B10"/>
    <w:p w14:paraId="38A19592" w14:textId="77777777" w:rsidR="00473947" w:rsidRDefault="00473947" w:rsidP="00621B10"/>
    <w:p w14:paraId="09A36B4C" w14:textId="77777777" w:rsidR="00473947" w:rsidRDefault="00473947" w:rsidP="00621B10"/>
    <w:p w14:paraId="7D9D7E06" w14:textId="026B58A8" w:rsidR="00811488" w:rsidRDefault="00811488" w:rsidP="00811488">
      <w:pPr>
        <w:pStyle w:val="Heading1"/>
      </w:pPr>
      <w:r>
        <w:lastRenderedPageBreak/>
        <w:t>Root Nam</w:t>
      </w:r>
      <w:r w:rsidR="003974E7">
        <w:t>e</w:t>
      </w:r>
      <w:r>
        <w:t>space</w:t>
      </w:r>
    </w:p>
    <w:p w14:paraId="1DF8A292" w14:textId="225B258B" w:rsidR="00811488" w:rsidRDefault="00811488" w:rsidP="00811488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1DD20CE3" w14:textId="6924237C" w:rsidR="00401B48" w:rsidRDefault="003974E7" w:rsidP="00621B10">
      <w:r w:rsidRPr="003974E7">
        <w:rPr>
          <w:noProof/>
        </w:rPr>
        <w:drawing>
          <wp:inline distT="0" distB="0" distL="0" distR="0" wp14:anchorId="2A72413D" wp14:editId="767FF4C9">
            <wp:extent cx="6858000" cy="5483225"/>
            <wp:effectExtent l="0" t="0" r="0" b="3175"/>
            <wp:docPr id="13091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07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A378" w14:textId="77777777" w:rsidR="00401B48" w:rsidRDefault="00401B48" w:rsidP="00621B10"/>
    <w:p w14:paraId="00C62935" w14:textId="77777777" w:rsidR="00584348" w:rsidRDefault="00584348" w:rsidP="00621B10"/>
    <w:p w14:paraId="7EF754B4" w14:textId="77777777" w:rsidR="00401B48" w:rsidRDefault="00401B48" w:rsidP="00621B10"/>
    <w:p w14:paraId="5EAE4C8D" w14:textId="77777777" w:rsidR="00401B48" w:rsidRDefault="00401B48" w:rsidP="00621B10"/>
    <w:p w14:paraId="6C947BEA" w14:textId="77777777" w:rsidR="00534008" w:rsidRDefault="00534008" w:rsidP="00621B10"/>
    <w:p w14:paraId="3E025C94" w14:textId="77777777" w:rsidR="00534008" w:rsidRDefault="00534008" w:rsidP="00621B10"/>
    <w:p w14:paraId="3A018640" w14:textId="77777777" w:rsidR="00534008" w:rsidRDefault="00534008" w:rsidP="00621B10"/>
    <w:p w14:paraId="7419229B" w14:textId="0A79FB9A" w:rsidR="00534008" w:rsidRDefault="00534008" w:rsidP="00534008">
      <w:pPr>
        <w:pStyle w:val="Heading1"/>
      </w:pPr>
      <w:r>
        <w:lastRenderedPageBreak/>
        <w:t>Visual Studio – IntelliSense with Description</w:t>
      </w:r>
    </w:p>
    <w:p w14:paraId="11F5EB61" w14:textId="76835A84" w:rsidR="001162F9" w:rsidRPr="001162F9" w:rsidRDefault="001162F9" w:rsidP="00534008">
      <w:pPr>
        <w:rPr>
          <w:color w:val="000000" w:themeColor="text1"/>
        </w:rPr>
      </w:pPr>
      <w:r w:rsidRPr="001162F9">
        <w:rPr>
          <w:color w:val="000000" w:themeColor="text1"/>
        </w:rPr>
        <w:t>While typing a function name, the IntelliSense will show the description.</w:t>
      </w:r>
    </w:p>
    <w:p w14:paraId="03518561" w14:textId="3AD82AFC" w:rsidR="00534008" w:rsidRDefault="00534008" w:rsidP="00534008">
      <w:pPr>
        <w:rPr>
          <w:color w:val="EE0000"/>
        </w:rPr>
      </w:pPr>
      <w:r w:rsidRPr="00534008">
        <w:rPr>
          <w:noProof/>
        </w:rPr>
        <w:drawing>
          <wp:inline distT="0" distB="0" distL="0" distR="0" wp14:anchorId="4000D56B" wp14:editId="58E45267">
            <wp:extent cx="6858000" cy="3628390"/>
            <wp:effectExtent l="0" t="0" r="0" b="0"/>
            <wp:docPr id="87506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37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749" w14:textId="77777777" w:rsidR="00534008" w:rsidRDefault="00534008" w:rsidP="00621B10"/>
    <w:p w14:paraId="4353063D" w14:textId="77777777" w:rsidR="00D84573" w:rsidRDefault="00D84573" w:rsidP="00621B10"/>
    <w:p w14:paraId="586CE162" w14:textId="77777777" w:rsidR="00D84573" w:rsidRDefault="00D84573" w:rsidP="00621B10"/>
    <w:p w14:paraId="3D8EDADD" w14:textId="77777777" w:rsidR="00D84573" w:rsidRDefault="00D84573" w:rsidP="00621B10"/>
    <w:p w14:paraId="3F2E851E" w14:textId="77777777" w:rsidR="00D84573" w:rsidRDefault="00D84573" w:rsidP="00621B10"/>
    <w:p w14:paraId="3137F51A" w14:textId="77777777" w:rsidR="00D84573" w:rsidRDefault="00D84573" w:rsidP="00621B10"/>
    <w:p w14:paraId="275956EB" w14:textId="77777777" w:rsidR="00D84573" w:rsidRDefault="00D84573" w:rsidP="00621B10"/>
    <w:p w14:paraId="1DDC8885" w14:textId="77777777" w:rsidR="00D84573" w:rsidRDefault="00D84573" w:rsidP="00621B10"/>
    <w:p w14:paraId="0CA7D250" w14:textId="77777777" w:rsidR="00D84573" w:rsidRDefault="00D84573" w:rsidP="00621B10"/>
    <w:p w14:paraId="212F8FFF" w14:textId="77777777" w:rsidR="00D84573" w:rsidRDefault="00D84573" w:rsidP="00621B10"/>
    <w:p w14:paraId="69FF5322" w14:textId="77777777" w:rsidR="00D84573" w:rsidRDefault="00D84573" w:rsidP="00621B10"/>
    <w:p w14:paraId="4343E774" w14:textId="77777777" w:rsidR="00D84573" w:rsidRDefault="00D84573" w:rsidP="00621B10"/>
    <w:p w14:paraId="3C07DCA7" w14:textId="77777777" w:rsidR="00D84573" w:rsidRDefault="00D84573" w:rsidP="00621B10"/>
    <w:p w14:paraId="4A5117C6" w14:textId="1560212F" w:rsidR="00D84573" w:rsidRDefault="00D84573" w:rsidP="00D84573">
      <w:pPr>
        <w:pStyle w:val="Heading1"/>
      </w:pPr>
      <w:r>
        <w:lastRenderedPageBreak/>
        <w:t>C# Classes Types &amp; Accessibility is same as Java</w:t>
      </w:r>
    </w:p>
    <w:p w14:paraId="2B0DC526" w14:textId="2409E005" w:rsidR="00D84573" w:rsidRDefault="00D84573" w:rsidP="00D84573">
      <w:pPr>
        <w:rPr>
          <w:color w:val="000000" w:themeColor="text1"/>
        </w:rPr>
      </w:pPr>
      <w:r w:rsidRPr="001162F9">
        <w:rPr>
          <w:color w:val="000000" w:themeColor="text1"/>
        </w:rPr>
        <w:t>While typing a function name, the IntelliSense will show the description</w:t>
      </w:r>
    </w:p>
    <w:p w14:paraId="29C255A5" w14:textId="15BF0AAA" w:rsidR="00D84573" w:rsidRDefault="00D84573" w:rsidP="00D84573">
      <w:pPr>
        <w:rPr>
          <w:color w:val="000000" w:themeColor="text1"/>
        </w:rPr>
      </w:pPr>
      <w:r w:rsidRPr="00D84573">
        <w:rPr>
          <w:noProof/>
          <w:color w:val="000000" w:themeColor="text1"/>
        </w:rPr>
        <w:drawing>
          <wp:inline distT="0" distB="0" distL="0" distR="0" wp14:anchorId="5D08D839" wp14:editId="7D6B3C52">
            <wp:extent cx="6858000" cy="4562475"/>
            <wp:effectExtent l="0" t="0" r="0" b="9525"/>
            <wp:docPr id="14686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67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47EC" w14:textId="77777777" w:rsidR="00D84573" w:rsidRDefault="00D84573" w:rsidP="00621B10"/>
    <w:p w14:paraId="391E3D28" w14:textId="29988549" w:rsidR="00401B48" w:rsidRDefault="00401B48" w:rsidP="00401B48">
      <w:pPr>
        <w:pStyle w:val="Heading1"/>
      </w:pPr>
      <w:r>
        <w:t>Java vs C# - Similarities &amp; Differences</w:t>
      </w:r>
    </w:p>
    <w:p w14:paraId="020213F5" w14:textId="520B8D82" w:rsidR="00401B48" w:rsidRDefault="009B6E04" w:rsidP="00401B48">
      <w:pPr>
        <w:rPr>
          <w:color w:val="EE0000"/>
        </w:rPr>
      </w:pPr>
      <w:r w:rsidRPr="009B6E04">
        <w:rPr>
          <w:color w:val="EE0000"/>
        </w:rPr>
        <w:t xml:space="preserve">Refer to </w:t>
      </w:r>
      <w:r>
        <w:rPr>
          <w:color w:val="EE0000"/>
        </w:rPr>
        <w:t xml:space="preserve">separate </w:t>
      </w:r>
      <w:r w:rsidRPr="009B6E04">
        <w:rPr>
          <w:color w:val="EE0000"/>
        </w:rPr>
        <w:t>Document / PDF.</w:t>
      </w:r>
    </w:p>
    <w:p w14:paraId="138A9B48" w14:textId="77777777" w:rsidR="00534008" w:rsidRDefault="00534008" w:rsidP="00401B48">
      <w:pPr>
        <w:rPr>
          <w:color w:val="EE0000"/>
        </w:rPr>
      </w:pPr>
    </w:p>
    <w:p w14:paraId="6CC1068E" w14:textId="77777777" w:rsidR="004B6475" w:rsidRDefault="004B6475" w:rsidP="00401B48">
      <w:pPr>
        <w:rPr>
          <w:color w:val="EE0000"/>
        </w:rPr>
      </w:pPr>
    </w:p>
    <w:p w14:paraId="6B94DE98" w14:textId="77777777" w:rsidR="004B6475" w:rsidRDefault="004B6475" w:rsidP="00401B48">
      <w:pPr>
        <w:rPr>
          <w:color w:val="EE0000"/>
        </w:rPr>
      </w:pPr>
    </w:p>
    <w:p w14:paraId="45CB184C" w14:textId="77777777" w:rsidR="004B6475" w:rsidRDefault="004B6475" w:rsidP="00401B48">
      <w:pPr>
        <w:rPr>
          <w:color w:val="EE0000"/>
        </w:rPr>
      </w:pPr>
    </w:p>
    <w:p w14:paraId="327E1F10" w14:textId="77777777" w:rsidR="004B6475" w:rsidRDefault="004B6475" w:rsidP="00401B48">
      <w:pPr>
        <w:rPr>
          <w:color w:val="EE0000"/>
        </w:rPr>
      </w:pPr>
    </w:p>
    <w:p w14:paraId="2FA72EB1" w14:textId="5CECF0EB" w:rsidR="004B6475" w:rsidRDefault="004B6475" w:rsidP="004B6475">
      <w:pPr>
        <w:pStyle w:val="Heading1"/>
      </w:pPr>
      <w:r>
        <w:lastRenderedPageBreak/>
        <w:t>Visual Studio - Web API Options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45"/>
        <w:gridCol w:w="2250"/>
        <w:gridCol w:w="2562"/>
        <w:gridCol w:w="2833"/>
      </w:tblGrid>
      <w:tr w:rsidR="004B6475" w:rsidRPr="004B6475" w14:paraId="1D6CE4D6" w14:textId="77777777" w:rsidTr="004B6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3BB6FBB1" w14:textId="1DFFF27C" w:rsidR="004B6475" w:rsidRPr="004B6475" w:rsidRDefault="004B6475" w:rsidP="0091305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</w:t>
            </w:r>
          </w:p>
        </w:tc>
        <w:tc>
          <w:tcPr>
            <w:tcW w:w="2250" w:type="dxa"/>
          </w:tcPr>
          <w:p w14:paraId="75E28266" w14:textId="520AB19F" w:rsidR="004B6475" w:rsidRPr="004B6475" w:rsidRDefault="004B6475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Checked/Unchecked</w:t>
            </w:r>
          </w:p>
        </w:tc>
        <w:tc>
          <w:tcPr>
            <w:tcW w:w="2562" w:type="dxa"/>
          </w:tcPr>
          <w:p w14:paraId="0DB17FBD" w14:textId="2D36A259" w:rsidR="004B6475" w:rsidRPr="004B6475" w:rsidRDefault="004B6475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Means</w:t>
            </w:r>
          </w:p>
        </w:tc>
        <w:tc>
          <w:tcPr>
            <w:tcW w:w="2833" w:type="dxa"/>
          </w:tcPr>
          <w:p w14:paraId="6D7E32B9" w14:textId="77777777" w:rsidR="004B6475" w:rsidRPr="004B6475" w:rsidRDefault="004B6475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B6475" w:rsidRPr="004B6475" w14:paraId="55B0F442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593A282" w14:textId="49E4C70A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Framework</w:t>
            </w:r>
          </w:p>
        </w:tc>
        <w:tc>
          <w:tcPr>
            <w:tcW w:w="2250" w:type="dxa"/>
          </w:tcPr>
          <w:p w14:paraId="73E79293" w14:textId="68B496E8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.NET 10.0 (Long Term Support)</w:t>
            </w:r>
          </w:p>
        </w:tc>
        <w:tc>
          <w:tcPr>
            <w:tcW w:w="5395" w:type="dxa"/>
            <w:gridSpan w:val="2"/>
          </w:tcPr>
          <w:p w14:paraId="0FBCB679" w14:textId="730E3F09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Selects the .NET version that your Web API will target. .NET 10 LTS is a long-term supported version.</w:t>
            </w:r>
          </w:p>
        </w:tc>
      </w:tr>
      <w:tr w:rsidR="004B6475" w:rsidRPr="004B6475" w14:paraId="678182F3" w14:textId="77777777" w:rsidTr="004B6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00975994" w14:textId="049526AC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Authentication type</w:t>
            </w:r>
          </w:p>
        </w:tc>
        <w:tc>
          <w:tcPr>
            <w:tcW w:w="2250" w:type="dxa"/>
          </w:tcPr>
          <w:p w14:paraId="3D952700" w14:textId="68F94543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None</w:t>
            </w:r>
          </w:p>
        </w:tc>
        <w:tc>
          <w:tcPr>
            <w:tcW w:w="5395" w:type="dxa"/>
            <w:gridSpan w:val="2"/>
          </w:tcPr>
          <w:p w14:paraId="1E0601D8" w14:textId="3DE2FEB2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No authentication mechanism is automatically configured. You can add JWT, Identity, OAuth, etc. later.</w:t>
            </w:r>
          </w:p>
        </w:tc>
      </w:tr>
      <w:tr w:rsidR="004B6475" w:rsidRPr="004B6475" w14:paraId="205EA7B8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62F222E0" w14:textId="4851C6F5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Configure for HTTPS</w:t>
            </w:r>
          </w:p>
        </w:tc>
        <w:tc>
          <w:tcPr>
            <w:tcW w:w="2250" w:type="dxa"/>
          </w:tcPr>
          <w:p w14:paraId="7E30D5FF" w14:textId="044A8C1C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B6475">
              <w:rPr>
                <w:sz w:val="20"/>
                <w:szCs w:val="20"/>
              </w:rPr>
              <w:t xml:space="preserve"> Checked</w:t>
            </w:r>
          </w:p>
        </w:tc>
        <w:tc>
          <w:tcPr>
            <w:tcW w:w="5395" w:type="dxa"/>
            <w:gridSpan w:val="2"/>
          </w:tcPr>
          <w:p w14:paraId="328E83AF" w14:textId="3AEDBF40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Configures the project to run using HTTPS, providing encrypted communication between client and API. Recommended.</w:t>
            </w:r>
          </w:p>
        </w:tc>
      </w:tr>
      <w:tr w:rsidR="004B6475" w:rsidRPr="004B6475" w14:paraId="7C5408B4" w14:textId="77777777" w:rsidTr="004B6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5559E3FB" w14:textId="4DCED31D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Enable container support</w:t>
            </w:r>
          </w:p>
        </w:tc>
        <w:tc>
          <w:tcPr>
            <w:tcW w:w="2250" w:type="dxa"/>
          </w:tcPr>
          <w:p w14:paraId="748BF00B" w14:textId="1285E9B6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B6475">
              <w:rPr>
                <w:sz w:val="20"/>
                <w:szCs w:val="20"/>
              </w:rPr>
              <w:t xml:space="preserve"> Unchecked</w:t>
            </w:r>
          </w:p>
        </w:tc>
        <w:tc>
          <w:tcPr>
            <w:tcW w:w="5395" w:type="dxa"/>
            <w:gridSpan w:val="2"/>
          </w:tcPr>
          <w:p w14:paraId="3784CA5C" w14:textId="3663AD5B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Does not add Docker/container support to the project. Check this if you plan to run the API inside a Docker/container.</w:t>
            </w:r>
          </w:p>
        </w:tc>
      </w:tr>
      <w:tr w:rsidR="004B6475" w:rsidRPr="004B6475" w14:paraId="6D1C072A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652A3AA" w14:textId="28FE456A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Container OS</w:t>
            </w:r>
          </w:p>
        </w:tc>
        <w:tc>
          <w:tcPr>
            <w:tcW w:w="2250" w:type="dxa"/>
          </w:tcPr>
          <w:p w14:paraId="6B5D9622" w14:textId="3DB9C6AE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Linux</w:t>
            </w:r>
          </w:p>
        </w:tc>
        <w:tc>
          <w:tcPr>
            <w:tcW w:w="5395" w:type="dxa"/>
            <w:gridSpan w:val="2"/>
          </w:tcPr>
          <w:p w14:paraId="00558D58" w14:textId="1B07CC84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Appears when container support is enabled. Specifies the operating system for the container. Linux is commonly used for .NET containers.</w:t>
            </w:r>
          </w:p>
        </w:tc>
      </w:tr>
      <w:tr w:rsidR="004B6475" w:rsidRPr="004B6475" w14:paraId="529B3102" w14:textId="77777777" w:rsidTr="004B6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E5E0954" w14:textId="153DAC7D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Container build type</w:t>
            </w:r>
          </w:p>
        </w:tc>
        <w:tc>
          <w:tcPr>
            <w:tcW w:w="2250" w:type="dxa"/>
          </w:tcPr>
          <w:p w14:paraId="7898DDF6" w14:textId="7A0EE44A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4B6475"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5395" w:type="dxa"/>
            <w:gridSpan w:val="2"/>
          </w:tcPr>
          <w:p w14:paraId="1B882FB7" w14:textId="2858E385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 xml:space="preserve">Specifies how the container image will be built. A </w:t>
            </w:r>
            <w:proofErr w:type="spellStart"/>
            <w:r w:rsidRPr="004B6475">
              <w:rPr>
                <w:sz w:val="20"/>
                <w:szCs w:val="20"/>
              </w:rPr>
              <w:t>Dockerfile</w:t>
            </w:r>
            <w:proofErr w:type="spellEnd"/>
            <w:r w:rsidRPr="004B6475">
              <w:rPr>
                <w:sz w:val="20"/>
                <w:szCs w:val="20"/>
              </w:rPr>
              <w:t xml:space="preserve"> contains the instructions for building the application image.</w:t>
            </w:r>
          </w:p>
        </w:tc>
      </w:tr>
      <w:tr w:rsidR="004B6475" w:rsidRPr="004B6475" w14:paraId="54F5C4AD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1268E596" w14:textId="751D29DF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 xml:space="preserve">Enable </w:t>
            </w:r>
            <w:proofErr w:type="spellStart"/>
            <w:r w:rsidRPr="004B6475">
              <w:rPr>
                <w:sz w:val="20"/>
                <w:szCs w:val="20"/>
              </w:rPr>
              <w:t>OpenAPI</w:t>
            </w:r>
            <w:proofErr w:type="spellEnd"/>
            <w:r w:rsidRPr="004B6475"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2250" w:type="dxa"/>
          </w:tcPr>
          <w:p w14:paraId="5D3C6BEE" w14:textId="7ADC57EE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B6475">
              <w:rPr>
                <w:sz w:val="20"/>
                <w:szCs w:val="20"/>
              </w:rPr>
              <w:t xml:space="preserve"> Checked</w:t>
            </w:r>
          </w:p>
        </w:tc>
        <w:tc>
          <w:tcPr>
            <w:tcW w:w="5395" w:type="dxa"/>
            <w:gridSpan w:val="2"/>
          </w:tcPr>
          <w:p w14:paraId="72056B64" w14:textId="7226327B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 xml:space="preserve">Adds </w:t>
            </w:r>
            <w:proofErr w:type="spellStart"/>
            <w:r w:rsidRPr="004B6475">
              <w:rPr>
                <w:sz w:val="20"/>
                <w:szCs w:val="20"/>
              </w:rPr>
              <w:t>OpenAPI</w:t>
            </w:r>
            <w:proofErr w:type="spellEnd"/>
            <w:r w:rsidRPr="004B6475">
              <w:rPr>
                <w:sz w:val="20"/>
                <w:szCs w:val="20"/>
              </w:rPr>
              <w:t>/Swagger support, allowing you to describe, document, and test your API endpoints through Swagger UI. Recommended for development.</w:t>
            </w:r>
          </w:p>
        </w:tc>
      </w:tr>
      <w:tr w:rsidR="004B6475" w:rsidRPr="004B6475" w14:paraId="59168CDE" w14:textId="77777777" w:rsidTr="004B6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27CFCBF4" w14:textId="3E6B7D9D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Do not use top-level statements</w:t>
            </w:r>
          </w:p>
        </w:tc>
        <w:tc>
          <w:tcPr>
            <w:tcW w:w="2250" w:type="dxa"/>
          </w:tcPr>
          <w:p w14:paraId="69D02881" w14:textId="3CBEBD49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B6475">
              <w:rPr>
                <w:sz w:val="20"/>
                <w:szCs w:val="20"/>
              </w:rPr>
              <w:t xml:space="preserve"> Checked</w:t>
            </w:r>
          </w:p>
        </w:tc>
        <w:tc>
          <w:tcPr>
            <w:tcW w:w="5395" w:type="dxa"/>
            <w:gridSpan w:val="2"/>
          </w:tcPr>
          <w:p w14:paraId="71AEC709" w14:textId="7C707DC5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Creates the traditional Program structure with an explicit Program class and Main() method instead of using C# top-level statements. Useful for Java developers because it looks more familiar.</w:t>
            </w:r>
          </w:p>
        </w:tc>
      </w:tr>
      <w:tr w:rsidR="004B6475" w:rsidRPr="004B6475" w14:paraId="28FDED43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1C07ABB" w14:textId="0295F01F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Use controllers</w:t>
            </w:r>
          </w:p>
        </w:tc>
        <w:tc>
          <w:tcPr>
            <w:tcW w:w="2250" w:type="dxa"/>
          </w:tcPr>
          <w:p w14:paraId="00314795" w14:textId="4D298AFC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B6475">
              <w:rPr>
                <w:sz w:val="20"/>
                <w:szCs w:val="20"/>
              </w:rPr>
              <w:t xml:space="preserve"> Checked</w:t>
            </w:r>
          </w:p>
        </w:tc>
        <w:tc>
          <w:tcPr>
            <w:tcW w:w="5395" w:type="dxa"/>
            <w:gridSpan w:val="2"/>
          </w:tcPr>
          <w:p w14:paraId="7D93C51D" w14:textId="4DC5C874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 xml:space="preserve">Creates the API using Controller classes, e.g. </w:t>
            </w:r>
            <w:proofErr w:type="spellStart"/>
            <w:r w:rsidRPr="004B6475">
              <w:rPr>
                <w:sz w:val="20"/>
                <w:szCs w:val="20"/>
              </w:rPr>
              <w:t>ProductsController</w:t>
            </w:r>
            <w:proofErr w:type="spellEnd"/>
            <w:r w:rsidRPr="004B6475">
              <w:rPr>
                <w:sz w:val="20"/>
                <w:szCs w:val="20"/>
              </w:rPr>
              <w:t xml:space="preserve"> : </w:t>
            </w:r>
            <w:proofErr w:type="spellStart"/>
            <w:r w:rsidRPr="004B6475">
              <w:rPr>
                <w:sz w:val="20"/>
                <w:szCs w:val="20"/>
              </w:rPr>
              <w:t>ControllerBase</w:t>
            </w:r>
            <w:proofErr w:type="spellEnd"/>
            <w:r w:rsidRPr="004B6475">
              <w:rPr>
                <w:sz w:val="20"/>
                <w:szCs w:val="20"/>
              </w:rPr>
              <w:t>. This is the traditional and structured ASP.NET Core Web API approach.</w:t>
            </w:r>
          </w:p>
        </w:tc>
      </w:tr>
      <w:tr w:rsidR="004B6475" w:rsidRPr="004B6475" w14:paraId="027BE877" w14:textId="77777777" w:rsidTr="004B6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1CB7C25D" w14:textId="37A7F1FE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Enlist in Aspire orchestration</w:t>
            </w:r>
          </w:p>
        </w:tc>
        <w:tc>
          <w:tcPr>
            <w:tcW w:w="2250" w:type="dxa"/>
          </w:tcPr>
          <w:p w14:paraId="50A833E3" w14:textId="40FB6DAC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4B6475">
              <w:rPr>
                <w:sz w:val="20"/>
                <w:szCs w:val="20"/>
              </w:rPr>
              <w:t xml:space="preserve"> Unchecked</w:t>
            </w:r>
          </w:p>
        </w:tc>
        <w:tc>
          <w:tcPr>
            <w:tcW w:w="5395" w:type="dxa"/>
            <w:gridSpan w:val="2"/>
          </w:tcPr>
          <w:p w14:paraId="5FDB7DF4" w14:textId="08AB3581" w:rsidR="004B6475" w:rsidRPr="004B6475" w:rsidRDefault="004B6475" w:rsidP="004B6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Adds the project to .NET Aspire orchestration, which is useful for managing distributed applications consisting of multiple services, databases, messaging systems, etc.</w:t>
            </w:r>
          </w:p>
        </w:tc>
      </w:tr>
      <w:tr w:rsidR="004B6475" w:rsidRPr="004B6475" w14:paraId="7F49C341" w14:textId="77777777" w:rsidTr="004B6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2078578D" w14:textId="2B305D6C" w:rsidR="004B6475" w:rsidRPr="004B6475" w:rsidRDefault="004B6475" w:rsidP="004B6475">
            <w:pPr>
              <w:rPr>
                <w:rFonts w:cstheme="minorHAnsi"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Aspire version</w:t>
            </w:r>
          </w:p>
        </w:tc>
        <w:tc>
          <w:tcPr>
            <w:tcW w:w="2250" w:type="dxa"/>
          </w:tcPr>
          <w:p w14:paraId="43C389D9" w14:textId="797CBD9D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4B6475">
              <w:rPr>
                <w:sz w:val="20"/>
                <w:szCs w:val="20"/>
              </w:rPr>
              <w:t>13.2</w:t>
            </w:r>
          </w:p>
        </w:tc>
        <w:tc>
          <w:tcPr>
            <w:tcW w:w="5395" w:type="dxa"/>
            <w:gridSpan w:val="2"/>
          </w:tcPr>
          <w:p w14:paraId="3F8C2A91" w14:textId="418337E1" w:rsidR="004B6475" w:rsidRPr="004B6475" w:rsidRDefault="004B6475" w:rsidP="004B6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4B6475">
              <w:rPr>
                <w:sz w:val="20"/>
                <w:szCs w:val="20"/>
              </w:rPr>
              <w:t>Specifies the .NET Aspire version when Aspire orchestration is enabled.</w:t>
            </w:r>
          </w:p>
        </w:tc>
      </w:tr>
    </w:tbl>
    <w:p w14:paraId="2AF5BE56" w14:textId="77777777" w:rsidR="004B6475" w:rsidRDefault="004B6475" w:rsidP="00401B48">
      <w:pPr>
        <w:rPr>
          <w:color w:val="EE0000"/>
        </w:rPr>
      </w:pPr>
    </w:p>
    <w:p w14:paraId="419AC7B8" w14:textId="0E641A9D" w:rsidR="00534008" w:rsidRDefault="00534008" w:rsidP="00401B48"/>
    <w:p w14:paraId="2FFC086B" w14:textId="77777777" w:rsidR="00534008" w:rsidRDefault="00534008" w:rsidP="00401B48"/>
    <w:p w14:paraId="73A0A96F" w14:textId="77777777" w:rsidR="00534008" w:rsidRDefault="00534008" w:rsidP="00401B48"/>
    <w:p w14:paraId="0805190C" w14:textId="2C89BC13" w:rsidR="00C310D3" w:rsidRDefault="00C310D3" w:rsidP="00C310D3">
      <w:pPr>
        <w:pStyle w:val="Heading1"/>
      </w:pPr>
      <w:r>
        <w:lastRenderedPageBreak/>
        <w:t xml:space="preserve">Visual Studio </w:t>
      </w:r>
      <w:r w:rsidR="00B4286A">
        <w:t>–</w:t>
      </w:r>
      <w:r>
        <w:t xml:space="preserve"> </w:t>
      </w:r>
      <w:r w:rsidR="00B4286A">
        <w:t>Extension Files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35"/>
        <w:gridCol w:w="2970"/>
        <w:gridCol w:w="3552"/>
        <w:gridCol w:w="2833"/>
      </w:tblGrid>
      <w:tr w:rsidR="00C310D3" w:rsidRPr="004B6475" w14:paraId="5FB70493" w14:textId="77777777" w:rsidTr="00B42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69EA3E5" w14:textId="786DBBC6" w:rsidR="00C310D3" w:rsidRPr="004B6475" w:rsidRDefault="00B4286A" w:rsidP="0091305D">
            <w:pPr>
              <w:rPr>
                <w:rFonts w:cstheme="minorHAnsi"/>
                <w:sz w:val="20"/>
                <w:szCs w:val="20"/>
              </w:rPr>
            </w:pPr>
            <w:r w:rsidRPr="00B4286A">
              <w:rPr>
                <w:rFonts w:cstheme="minorHAnsi"/>
                <w:sz w:val="20"/>
                <w:szCs w:val="20"/>
              </w:rPr>
              <w:t>Extension</w:t>
            </w:r>
          </w:p>
        </w:tc>
        <w:tc>
          <w:tcPr>
            <w:tcW w:w="2970" w:type="dxa"/>
          </w:tcPr>
          <w:p w14:paraId="4F026D6B" w14:textId="0C822A2F" w:rsidR="00C310D3" w:rsidRPr="004B6475" w:rsidRDefault="00B4286A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4286A">
              <w:rPr>
                <w:rFonts w:cstheme="minorHAnsi"/>
                <w:sz w:val="20"/>
                <w:szCs w:val="20"/>
              </w:rPr>
              <w:t>Stands for / Purpose</w:t>
            </w:r>
            <w:r w:rsidRPr="00B4286A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3552" w:type="dxa"/>
          </w:tcPr>
          <w:p w14:paraId="2B2C8AEC" w14:textId="272AD389" w:rsidR="00C310D3" w:rsidRPr="004B6475" w:rsidRDefault="00B4286A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4286A">
              <w:rPr>
                <w:rFonts w:cstheme="minorHAnsi"/>
                <w:sz w:val="20"/>
                <w:szCs w:val="20"/>
              </w:rPr>
              <w:t xml:space="preserve">Contains </w:t>
            </w:r>
            <w:r>
              <w:rPr>
                <w:rFonts w:cstheme="minorHAnsi"/>
                <w:sz w:val="20"/>
                <w:szCs w:val="20"/>
              </w:rPr>
              <w:t xml:space="preserve">/ </w:t>
            </w:r>
            <w:r w:rsidRPr="00B4286A">
              <w:rPr>
                <w:rFonts w:cstheme="minorHAnsi"/>
                <w:sz w:val="20"/>
                <w:szCs w:val="20"/>
              </w:rPr>
              <w:t>Usually Commit to Git?</w:t>
            </w:r>
          </w:p>
        </w:tc>
        <w:tc>
          <w:tcPr>
            <w:tcW w:w="2833" w:type="dxa"/>
          </w:tcPr>
          <w:p w14:paraId="66DA4C89" w14:textId="77777777" w:rsidR="00C310D3" w:rsidRPr="004B6475" w:rsidRDefault="00C310D3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B4286A" w:rsidRPr="004B6475" w14:paraId="6EB15C5F" w14:textId="77777777" w:rsidTr="00B42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B376F52" w14:textId="26D8A554" w:rsidR="00B4286A" w:rsidRPr="004B6475" w:rsidRDefault="00B4286A" w:rsidP="00B4286A">
            <w:pPr>
              <w:rPr>
                <w:rFonts w:cstheme="minorHAnsi"/>
                <w:sz w:val="20"/>
                <w:szCs w:val="20"/>
              </w:rPr>
            </w:pPr>
            <w:r w:rsidRPr="00C5177A">
              <w:t>.</w:t>
            </w:r>
            <w:proofErr w:type="spellStart"/>
            <w:r w:rsidRPr="00C5177A">
              <w:t>sln</w:t>
            </w:r>
            <w:proofErr w:type="spellEnd"/>
            <w:r w:rsidR="00F37C35">
              <w:t>/.</w:t>
            </w:r>
            <w:proofErr w:type="spellStart"/>
            <w:r w:rsidR="00F37C35">
              <w:t>slnx</w:t>
            </w:r>
            <w:proofErr w:type="spellEnd"/>
          </w:p>
        </w:tc>
        <w:tc>
          <w:tcPr>
            <w:tcW w:w="2970" w:type="dxa"/>
          </w:tcPr>
          <w:p w14:paraId="68B65030" w14:textId="5A6FF871" w:rsidR="00B4286A" w:rsidRPr="004B6475" w:rsidRDefault="00B4286A" w:rsidP="00B4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5177A">
              <w:t>Solution file</w:t>
            </w:r>
          </w:p>
        </w:tc>
        <w:tc>
          <w:tcPr>
            <w:tcW w:w="6385" w:type="dxa"/>
            <w:gridSpan w:val="2"/>
          </w:tcPr>
          <w:p w14:paraId="352F3281" w14:textId="424D43C4" w:rsidR="00B4286A" w:rsidRPr="004B6475" w:rsidRDefault="00B4286A" w:rsidP="00B4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C5177A">
              <w:t>References one or more projects (.</w:t>
            </w:r>
            <w:proofErr w:type="spellStart"/>
            <w:r w:rsidRPr="00C5177A">
              <w:t>csproj</w:t>
            </w:r>
            <w:proofErr w:type="spellEnd"/>
            <w:r w:rsidRPr="00C5177A">
              <w:t>) and solution-level configuration</w:t>
            </w:r>
            <w:r w:rsidRPr="007F4FE8">
              <w:rPr>
                <w:b/>
                <w:bCs/>
              </w:rPr>
              <w:t xml:space="preserve"> (YES)</w:t>
            </w:r>
          </w:p>
        </w:tc>
      </w:tr>
      <w:tr w:rsidR="00B4286A" w:rsidRPr="004B6475" w14:paraId="5D5DC8C5" w14:textId="77777777" w:rsidTr="00B42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5319CBA" w14:textId="17AEFA1A" w:rsidR="00B4286A" w:rsidRPr="004B6475" w:rsidRDefault="00B4286A" w:rsidP="00B4286A">
            <w:pPr>
              <w:rPr>
                <w:rFonts w:cstheme="minorHAnsi"/>
                <w:sz w:val="20"/>
                <w:szCs w:val="20"/>
              </w:rPr>
            </w:pPr>
            <w:r w:rsidRPr="00C5177A">
              <w:t>.</w:t>
            </w:r>
            <w:proofErr w:type="spellStart"/>
            <w:r w:rsidRPr="00C5177A">
              <w:t>csproj</w:t>
            </w:r>
            <w:proofErr w:type="spellEnd"/>
          </w:p>
        </w:tc>
        <w:tc>
          <w:tcPr>
            <w:tcW w:w="2970" w:type="dxa"/>
          </w:tcPr>
          <w:p w14:paraId="7B565AEB" w14:textId="2EBD7ACF" w:rsidR="00B4286A" w:rsidRPr="004B6475" w:rsidRDefault="00B4286A" w:rsidP="00B42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C5177A">
              <w:t>C# Project file</w:t>
            </w:r>
          </w:p>
        </w:tc>
        <w:tc>
          <w:tcPr>
            <w:tcW w:w="6385" w:type="dxa"/>
            <w:gridSpan w:val="2"/>
          </w:tcPr>
          <w:p w14:paraId="3AEAD0EC" w14:textId="6CA49BAA" w:rsidR="00B4286A" w:rsidRPr="004B6475" w:rsidRDefault="00B4286A" w:rsidP="00B42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C5177A">
              <w:t>Project name, target framework, NuGet packages, project references, build settings, etc.</w:t>
            </w:r>
            <w:r>
              <w:t xml:space="preserve"> </w:t>
            </w:r>
            <w:r w:rsidRPr="007F4FE8">
              <w:rPr>
                <w:b/>
                <w:bCs/>
              </w:rPr>
              <w:t>(YES)</w:t>
            </w:r>
          </w:p>
        </w:tc>
      </w:tr>
      <w:tr w:rsidR="00B4286A" w:rsidRPr="004B6475" w14:paraId="0320B87D" w14:textId="77777777" w:rsidTr="00B42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1EC2201" w14:textId="14E16CFF" w:rsidR="00B4286A" w:rsidRPr="004B6475" w:rsidRDefault="00B4286A" w:rsidP="00B4286A">
            <w:pPr>
              <w:rPr>
                <w:rFonts w:cstheme="minorHAnsi"/>
                <w:sz w:val="20"/>
                <w:szCs w:val="20"/>
              </w:rPr>
            </w:pPr>
            <w:r w:rsidRPr="00C5177A">
              <w:t>.</w:t>
            </w:r>
            <w:proofErr w:type="spellStart"/>
            <w:r w:rsidRPr="00C5177A">
              <w:t>csproj.user</w:t>
            </w:r>
            <w:proofErr w:type="spellEnd"/>
          </w:p>
        </w:tc>
        <w:tc>
          <w:tcPr>
            <w:tcW w:w="2970" w:type="dxa"/>
          </w:tcPr>
          <w:p w14:paraId="0AE1648C" w14:textId="271F1D33" w:rsidR="00B4286A" w:rsidRPr="004B6475" w:rsidRDefault="00B4286A" w:rsidP="00B4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C5177A">
              <w:t>C# Project User Settings</w:t>
            </w:r>
          </w:p>
        </w:tc>
        <w:tc>
          <w:tcPr>
            <w:tcW w:w="6385" w:type="dxa"/>
            <w:gridSpan w:val="2"/>
          </w:tcPr>
          <w:p w14:paraId="03DAFCCB" w14:textId="170E21F8" w:rsidR="00B4286A" w:rsidRPr="004B6475" w:rsidRDefault="00B4286A" w:rsidP="00B428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C5177A">
              <w:t>Developer/machine-specific Visual Studio settings such as debugging and launch preferences</w:t>
            </w:r>
            <w:r>
              <w:t xml:space="preserve"> </w:t>
            </w:r>
            <w:r w:rsidRPr="007F4FE8">
              <w:rPr>
                <w:b/>
                <w:bCs/>
              </w:rPr>
              <w:t>(NO)</w:t>
            </w:r>
          </w:p>
        </w:tc>
      </w:tr>
    </w:tbl>
    <w:p w14:paraId="15A22228" w14:textId="77777777" w:rsidR="00C310D3" w:rsidRDefault="00C310D3" w:rsidP="00401B48"/>
    <w:p w14:paraId="57C95891" w14:textId="7BAC417B" w:rsidR="00534008" w:rsidRDefault="00C93220" w:rsidP="00950AC9">
      <w:pPr>
        <w:pStyle w:val="Heading1"/>
      </w:pPr>
      <w:r>
        <w:t>HTTP</w:t>
      </w:r>
      <w:r w:rsidR="00950AC9">
        <w:t xml:space="preserve"> Verbs</w:t>
      </w:r>
      <w:r>
        <w:t xml:space="preserve"> - </w:t>
      </w:r>
      <w:r w:rsidRPr="00C93220">
        <w:t>ASP.NET Core Action Attributes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523"/>
        <w:gridCol w:w="1802"/>
        <w:gridCol w:w="4665"/>
        <w:gridCol w:w="2800"/>
      </w:tblGrid>
      <w:tr w:rsidR="00141E6B" w:rsidRPr="004B6475" w14:paraId="3A132C58" w14:textId="77777777" w:rsidTr="00414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5E234E9C" w14:textId="602937F2" w:rsidR="00141E6B" w:rsidRPr="004B6475" w:rsidRDefault="00141E6B" w:rsidP="0091305D">
            <w:pPr>
              <w:rPr>
                <w:rFonts w:cstheme="minorHAnsi"/>
                <w:sz w:val="20"/>
                <w:szCs w:val="20"/>
              </w:rPr>
            </w:pPr>
            <w:r w:rsidRPr="00141E6B">
              <w:rPr>
                <w:rFonts w:cstheme="minorHAnsi"/>
                <w:sz w:val="20"/>
                <w:szCs w:val="20"/>
              </w:rPr>
              <w:t>Attribute</w:t>
            </w:r>
          </w:p>
        </w:tc>
        <w:tc>
          <w:tcPr>
            <w:tcW w:w="1802" w:type="dxa"/>
          </w:tcPr>
          <w:p w14:paraId="0B8B9A08" w14:textId="537350B6" w:rsidR="00141E6B" w:rsidRPr="004B6475" w:rsidRDefault="00141E6B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41E6B">
              <w:rPr>
                <w:rFonts w:cstheme="minorHAnsi"/>
                <w:sz w:val="20"/>
                <w:szCs w:val="20"/>
              </w:rPr>
              <w:t>HTTP Method</w:t>
            </w:r>
            <w:r w:rsidRPr="00B4286A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4665" w:type="dxa"/>
          </w:tcPr>
          <w:p w14:paraId="05A0E9D8" w14:textId="2F250967" w:rsidR="00141E6B" w:rsidRPr="004B6475" w:rsidRDefault="00141E6B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Purpose</w:t>
            </w:r>
          </w:p>
        </w:tc>
        <w:tc>
          <w:tcPr>
            <w:tcW w:w="2800" w:type="dxa"/>
          </w:tcPr>
          <w:p w14:paraId="0937BB25" w14:textId="77777777" w:rsidR="00141E6B" w:rsidRPr="004B6475" w:rsidRDefault="00141E6B" w:rsidP="00913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141E6B" w:rsidRPr="004B6475" w14:paraId="7124ADCD" w14:textId="77777777" w:rsidTr="00414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0C9904C3" w14:textId="3B9DC5AB" w:rsidR="00141E6B" w:rsidRPr="004B6475" w:rsidRDefault="00141E6B" w:rsidP="00141E6B">
            <w:pPr>
              <w:rPr>
                <w:rFonts w:cstheme="minorHAnsi"/>
                <w:sz w:val="20"/>
                <w:szCs w:val="20"/>
              </w:rPr>
            </w:pPr>
            <w:r w:rsidRPr="00676566">
              <w:t>[</w:t>
            </w:r>
            <w:proofErr w:type="spellStart"/>
            <w:r w:rsidRPr="00676566">
              <w:t>HttpGet</w:t>
            </w:r>
            <w:proofErr w:type="spellEnd"/>
            <w:r w:rsidRPr="00676566">
              <w:t>]</w:t>
            </w:r>
          </w:p>
        </w:tc>
        <w:tc>
          <w:tcPr>
            <w:tcW w:w="1802" w:type="dxa"/>
          </w:tcPr>
          <w:p w14:paraId="655869AE" w14:textId="2EB511DB" w:rsidR="00141E6B" w:rsidRPr="004B6475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676566">
              <w:t>GET</w:t>
            </w:r>
          </w:p>
        </w:tc>
        <w:tc>
          <w:tcPr>
            <w:tcW w:w="7465" w:type="dxa"/>
            <w:gridSpan w:val="2"/>
          </w:tcPr>
          <w:p w14:paraId="0BDB24EF" w14:textId="737AC523" w:rsidR="00141E6B" w:rsidRPr="004B6475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676566">
              <w:t>Retrieve/read data from the server. Get a list of products</w:t>
            </w:r>
          </w:p>
        </w:tc>
      </w:tr>
      <w:tr w:rsidR="004149EE" w:rsidRPr="004B6475" w14:paraId="7D337D5A" w14:textId="77777777" w:rsidTr="00414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72C8E88" w14:textId="47E9D3F7" w:rsidR="00141E6B" w:rsidRPr="004B6475" w:rsidRDefault="00141E6B" w:rsidP="00141E6B">
            <w:pPr>
              <w:rPr>
                <w:rFonts w:cstheme="minorHAnsi"/>
                <w:sz w:val="20"/>
                <w:szCs w:val="20"/>
              </w:rPr>
            </w:pPr>
            <w:r w:rsidRPr="00676566">
              <w:t>[</w:t>
            </w:r>
            <w:proofErr w:type="spellStart"/>
            <w:r w:rsidRPr="00676566">
              <w:t>HttpPost</w:t>
            </w:r>
            <w:proofErr w:type="spellEnd"/>
            <w:r w:rsidRPr="00676566">
              <w:t>]</w:t>
            </w:r>
          </w:p>
        </w:tc>
        <w:tc>
          <w:tcPr>
            <w:tcW w:w="1802" w:type="dxa"/>
          </w:tcPr>
          <w:p w14:paraId="7364B106" w14:textId="70757522" w:rsidR="00141E6B" w:rsidRPr="004B6475" w:rsidRDefault="00141E6B" w:rsidP="0014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676566">
              <w:t>POST</w:t>
            </w:r>
          </w:p>
        </w:tc>
        <w:tc>
          <w:tcPr>
            <w:tcW w:w="7465" w:type="dxa"/>
            <w:gridSpan w:val="2"/>
          </w:tcPr>
          <w:p w14:paraId="78E8272A" w14:textId="651B815A" w:rsidR="00141E6B" w:rsidRPr="004B6475" w:rsidRDefault="00141E6B" w:rsidP="0014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676566">
              <w:t>Create/add new data on the server. Create a new product</w:t>
            </w:r>
          </w:p>
        </w:tc>
      </w:tr>
      <w:tr w:rsidR="00141E6B" w:rsidRPr="004B6475" w14:paraId="79219F39" w14:textId="77777777" w:rsidTr="00414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3B5CD2B7" w14:textId="6B3E3807" w:rsidR="00141E6B" w:rsidRPr="004B6475" w:rsidRDefault="00141E6B" w:rsidP="00141E6B">
            <w:pPr>
              <w:rPr>
                <w:rFonts w:cstheme="minorHAnsi"/>
                <w:sz w:val="20"/>
                <w:szCs w:val="20"/>
              </w:rPr>
            </w:pPr>
            <w:r w:rsidRPr="00676566">
              <w:t>[</w:t>
            </w:r>
            <w:proofErr w:type="spellStart"/>
            <w:r w:rsidRPr="00676566">
              <w:t>HttpPut</w:t>
            </w:r>
            <w:proofErr w:type="spellEnd"/>
            <w:r w:rsidRPr="00676566">
              <w:t>]</w:t>
            </w:r>
          </w:p>
        </w:tc>
        <w:tc>
          <w:tcPr>
            <w:tcW w:w="1802" w:type="dxa"/>
          </w:tcPr>
          <w:p w14:paraId="730C9B68" w14:textId="4CF858AE" w:rsidR="00141E6B" w:rsidRPr="004B6475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676566">
              <w:t>PUT</w:t>
            </w:r>
          </w:p>
        </w:tc>
        <w:tc>
          <w:tcPr>
            <w:tcW w:w="7465" w:type="dxa"/>
            <w:gridSpan w:val="2"/>
          </w:tcPr>
          <w:p w14:paraId="45B2D852" w14:textId="6E6EFA07" w:rsidR="00141E6B" w:rsidRPr="004B6475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inorHAnsi" w:hAnsiTheme="minorHAnsi" w:cstheme="minorHAnsi"/>
                <w:sz w:val="20"/>
              </w:rPr>
            </w:pPr>
            <w:r w:rsidRPr="00676566">
              <w:t>Update/replace an existing resource. Update a product</w:t>
            </w:r>
          </w:p>
        </w:tc>
      </w:tr>
      <w:tr w:rsidR="00141E6B" w:rsidRPr="004B6475" w14:paraId="6CD6D3E8" w14:textId="77777777" w:rsidTr="00414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7247DA1D" w14:textId="327AD12F" w:rsidR="00141E6B" w:rsidRPr="00C5177A" w:rsidRDefault="00141E6B" w:rsidP="00141E6B">
            <w:r w:rsidRPr="00676566">
              <w:t>[</w:t>
            </w:r>
            <w:proofErr w:type="spellStart"/>
            <w:r w:rsidRPr="00676566">
              <w:t>HttpPatch</w:t>
            </w:r>
            <w:proofErr w:type="spellEnd"/>
            <w:r w:rsidRPr="00676566">
              <w:t>]</w:t>
            </w:r>
          </w:p>
        </w:tc>
        <w:tc>
          <w:tcPr>
            <w:tcW w:w="1802" w:type="dxa"/>
          </w:tcPr>
          <w:p w14:paraId="498777B5" w14:textId="2CB7CE9E" w:rsidR="00141E6B" w:rsidRPr="00C5177A" w:rsidRDefault="00141E6B" w:rsidP="0014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566">
              <w:t>PATCH</w:t>
            </w:r>
          </w:p>
        </w:tc>
        <w:tc>
          <w:tcPr>
            <w:tcW w:w="7465" w:type="dxa"/>
            <w:gridSpan w:val="2"/>
          </w:tcPr>
          <w:p w14:paraId="6D082741" w14:textId="227E555F" w:rsidR="00141E6B" w:rsidRPr="00C5177A" w:rsidRDefault="00141E6B" w:rsidP="0014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566">
              <w:t>Partially update an existing resource. Change only the product price</w:t>
            </w:r>
          </w:p>
        </w:tc>
      </w:tr>
      <w:tr w:rsidR="00141E6B" w:rsidRPr="004B6475" w14:paraId="0D58980B" w14:textId="77777777" w:rsidTr="00414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631E1CAE" w14:textId="639DEC69" w:rsidR="00141E6B" w:rsidRPr="00C5177A" w:rsidRDefault="00141E6B" w:rsidP="00141E6B">
            <w:r w:rsidRPr="00676566">
              <w:t>[</w:t>
            </w:r>
            <w:proofErr w:type="spellStart"/>
            <w:r w:rsidRPr="00676566">
              <w:t>HttpDelete</w:t>
            </w:r>
            <w:proofErr w:type="spellEnd"/>
            <w:r w:rsidRPr="00676566">
              <w:t>]</w:t>
            </w:r>
          </w:p>
        </w:tc>
        <w:tc>
          <w:tcPr>
            <w:tcW w:w="1802" w:type="dxa"/>
          </w:tcPr>
          <w:p w14:paraId="153F209F" w14:textId="3C835C40" w:rsidR="00141E6B" w:rsidRPr="00C5177A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566">
              <w:t>DELETE</w:t>
            </w:r>
          </w:p>
        </w:tc>
        <w:tc>
          <w:tcPr>
            <w:tcW w:w="7465" w:type="dxa"/>
            <w:gridSpan w:val="2"/>
          </w:tcPr>
          <w:p w14:paraId="31D32C55" w14:textId="1676D081" w:rsidR="00141E6B" w:rsidRPr="00C5177A" w:rsidRDefault="00141E6B" w:rsidP="00141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566">
              <w:t>Delete/remove a resource. Delete a product</w:t>
            </w:r>
          </w:p>
        </w:tc>
      </w:tr>
    </w:tbl>
    <w:p w14:paraId="3BC1160D" w14:textId="77777777" w:rsidR="00896236" w:rsidRDefault="00896236" w:rsidP="00401B48"/>
    <w:p w14:paraId="028354EC" w14:textId="77777777" w:rsidR="00896236" w:rsidRDefault="00896236" w:rsidP="00401B48"/>
    <w:p w14:paraId="36AB1BE1" w14:textId="77777777" w:rsidR="00896236" w:rsidRDefault="00896236" w:rsidP="00401B48"/>
    <w:p w14:paraId="49FCD65D" w14:textId="77777777" w:rsidR="00896236" w:rsidRDefault="00896236" w:rsidP="00401B48"/>
    <w:p w14:paraId="59B3713C" w14:textId="77777777" w:rsidR="00896236" w:rsidRDefault="00896236" w:rsidP="00401B48"/>
    <w:p w14:paraId="696E5A71" w14:textId="77777777" w:rsidR="00896236" w:rsidRDefault="00896236" w:rsidP="00401B48"/>
    <w:p w14:paraId="4AB8411B" w14:textId="77777777" w:rsidR="00896236" w:rsidRDefault="00896236" w:rsidP="00401B48"/>
    <w:p w14:paraId="258FB93A" w14:textId="77777777" w:rsidR="00896236" w:rsidRDefault="00896236" w:rsidP="00401B48"/>
    <w:p w14:paraId="418AE63E" w14:textId="77777777" w:rsidR="00896236" w:rsidRDefault="00896236" w:rsidP="00401B48"/>
    <w:p w14:paraId="5934B61E" w14:textId="77777777" w:rsidR="00896236" w:rsidRDefault="00896236" w:rsidP="00401B48"/>
    <w:p w14:paraId="6092AE88" w14:textId="75BF0DA4" w:rsidR="00621B10" w:rsidRDefault="00D14FB7" w:rsidP="00621B10">
      <w:pPr>
        <w:pStyle w:val="Heading1"/>
      </w:pPr>
      <w:r>
        <w:lastRenderedPageBreak/>
        <w:t>.NET</w:t>
      </w:r>
      <w:r w:rsidR="001529A0">
        <w:t xml:space="preserve"> and C# Brief</w:t>
      </w:r>
      <w:r>
        <w:t xml:space="preserve"> Ecosystem</w:t>
      </w:r>
    </w:p>
    <w:p w14:paraId="4740EE32" w14:textId="50E367C4" w:rsidR="003407A9" w:rsidRDefault="00CE217A" w:rsidP="00D14FB7">
      <w:r>
        <w:t xml:space="preserve">Here is the diagram illustration </w:t>
      </w:r>
      <w:r w:rsidR="009806B8">
        <w:t>for</w:t>
      </w:r>
      <w:r>
        <w:t xml:space="preserve"> demo purpose:</w:t>
      </w:r>
      <w:bookmarkEnd w:id="1"/>
      <w:bookmarkEnd w:id="2"/>
      <w:bookmarkEnd w:id="3"/>
    </w:p>
    <w:p w14:paraId="3A962471" w14:textId="6BD4177F" w:rsidR="00111504" w:rsidRDefault="00111504">
      <w:r w:rsidRPr="00111504">
        <w:rPr>
          <w:noProof/>
        </w:rPr>
        <w:drawing>
          <wp:inline distT="0" distB="0" distL="0" distR="0" wp14:anchorId="4296448B" wp14:editId="538145DF">
            <wp:extent cx="6858000" cy="4604385"/>
            <wp:effectExtent l="0" t="0" r="0" b="5715"/>
            <wp:docPr id="14581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45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C321" w14:textId="77777777" w:rsidR="004B4846" w:rsidRDefault="004B4846"/>
    <w:p w14:paraId="0657CCE2" w14:textId="77777777" w:rsidR="004B4846" w:rsidRDefault="004B4846"/>
    <w:p w14:paraId="6774BD89" w14:textId="77777777" w:rsidR="004B4846" w:rsidRDefault="004B4846"/>
    <w:p w14:paraId="5B962968" w14:textId="77777777" w:rsidR="004B4846" w:rsidRDefault="004B4846"/>
    <w:p w14:paraId="0AFB53F8" w14:textId="77777777" w:rsidR="004B4846" w:rsidRDefault="004B4846"/>
    <w:p w14:paraId="7C8F1C5D" w14:textId="77777777" w:rsidR="004B4846" w:rsidRDefault="004B4846"/>
    <w:p w14:paraId="480372BF" w14:textId="77777777" w:rsidR="004B4846" w:rsidRDefault="004B4846"/>
    <w:p w14:paraId="72839541" w14:textId="4BF7338B" w:rsidR="001E35D7" w:rsidRDefault="001E35D7" w:rsidP="001E35D7">
      <w:pPr>
        <w:pStyle w:val="Heading1"/>
      </w:pPr>
      <w:r>
        <w:lastRenderedPageBreak/>
        <w:t>C# Code Typing Shortcuts in Visual Studio</w:t>
      </w:r>
    </w:p>
    <w:p w14:paraId="3D01CE55" w14:textId="0668ACCC" w:rsidR="001E35D7" w:rsidRDefault="001E35D7" w:rsidP="001E35D7">
      <w:r>
        <w:t xml:space="preserve">Here is the diagram illustration </w:t>
      </w:r>
      <w:r w:rsidR="009806B8">
        <w:t>for</w:t>
      </w:r>
      <w:r>
        <w:t xml:space="preserve"> demo purpose:</w:t>
      </w:r>
    </w:p>
    <w:p w14:paraId="20FECCBB" w14:textId="2F7CE92A" w:rsidR="005C6D45" w:rsidRDefault="005C6D45"/>
    <w:p w14:paraId="54F0ED6C" w14:textId="4EAEF7E4" w:rsidR="001E35D7" w:rsidRDefault="001E35D7">
      <w:r w:rsidRPr="001E35D7">
        <w:rPr>
          <w:noProof/>
        </w:rPr>
        <w:drawing>
          <wp:inline distT="0" distB="0" distL="0" distR="0" wp14:anchorId="2968B7CD" wp14:editId="1F5F8924">
            <wp:extent cx="6858000" cy="4559935"/>
            <wp:effectExtent l="0" t="0" r="0" b="0"/>
            <wp:docPr id="9203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32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B09A" w14:textId="77777777" w:rsidR="001E35D7" w:rsidRDefault="001E35D7"/>
    <w:p w14:paraId="6717B522" w14:textId="77777777" w:rsidR="003E4362" w:rsidRDefault="003E4362"/>
    <w:p w14:paraId="1B3E4862" w14:textId="77777777" w:rsidR="003E4362" w:rsidRDefault="003E4362"/>
    <w:p w14:paraId="1FB7226B" w14:textId="77777777" w:rsidR="003E4362" w:rsidRDefault="003E4362"/>
    <w:p w14:paraId="79D398B3" w14:textId="77777777" w:rsidR="00701789" w:rsidRDefault="00701789"/>
    <w:p w14:paraId="28F47FB3" w14:textId="77777777" w:rsidR="00701789" w:rsidRDefault="00701789"/>
    <w:p w14:paraId="46E2E8EF" w14:textId="77777777" w:rsidR="00701789" w:rsidRDefault="00701789"/>
    <w:p w14:paraId="7894AB8B" w14:textId="77777777" w:rsidR="00701789" w:rsidRDefault="00701789"/>
    <w:p w14:paraId="6A00F03B" w14:textId="3AD6A234" w:rsidR="005C6D45" w:rsidRPr="000F00E7" w:rsidRDefault="00DC13A3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  <w:lastRenderedPageBreak/>
        <w:t>Java Ecosystem</w:t>
      </w:r>
    </w:p>
    <w:p w14:paraId="410D0085" w14:textId="05694AD5" w:rsidR="005C6D45" w:rsidRDefault="00DC13A3">
      <w:r>
        <w:t>Here is the diagram illustration fo</w:t>
      </w:r>
      <w:r w:rsidR="009806B8">
        <w:t>r</w:t>
      </w:r>
      <w:r>
        <w:t xml:space="preserve"> demo purpose:</w:t>
      </w:r>
    </w:p>
    <w:p w14:paraId="548FDD59" w14:textId="0B68E21A" w:rsidR="00111504" w:rsidRDefault="00111504">
      <w:pPr>
        <w:rPr>
          <w:rStyle w:val="Emphasis"/>
        </w:rPr>
      </w:pPr>
      <w:r w:rsidRPr="00111504">
        <w:rPr>
          <w:rStyle w:val="Emphasis"/>
          <w:noProof/>
        </w:rPr>
        <w:drawing>
          <wp:inline distT="0" distB="0" distL="0" distR="0" wp14:anchorId="51B6B325" wp14:editId="107FB236">
            <wp:extent cx="6858000" cy="4575175"/>
            <wp:effectExtent l="0" t="0" r="0" b="0"/>
            <wp:docPr id="10929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45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C6BD" w14:textId="7D1D1CEF" w:rsidR="005C6D45" w:rsidRDefault="005C6D45"/>
    <w:p w14:paraId="3188ED79" w14:textId="77777777" w:rsidR="00DC13A3" w:rsidRDefault="00DC13A3"/>
    <w:p w14:paraId="5B7D5B0D" w14:textId="77777777" w:rsidR="00DC13A3" w:rsidRDefault="00DC13A3"/>
    <w:p w14:paraId="42A5FF89" w14:textId="77777777" w:rsidR="005F58BF" w:rsidRDefault="005F58BF"/>
    <w:p w14:paraId="0C70CFCA" w14:textId="77777777" w:rsidR="005F58BF" w:rsidRDefault="005F58BF"/>
    <w:p w14:paraId="533BAE36" w14:textId="77777777" w:rsidR="005F58BF" w:rsidRDefault="005F58BF"/>
    <w:p w14:paraId="4A8B3A2E" w14:textId="77777777" w:rsidR="005F58BF" w:rsidRDefault="005F58BF"/>
    <w:p w14:paraId="39923241" w14:textId="284B99FB" w:rsidR="005C6D45" w:rsidRDefault="00CC2B8F">
      <w:pPr>
        <w:pStyle w:val="Heading1"/>
      </w:pPr>
      <w:bookmarkStart w:id="4" w:name="_Toc522551271"/>
      <w:bookmarkStart w:id="5" w:name="_Toc522551309"/>
      <w:bookmarkStart w:id="6" w:name="_Toc522551958"/>
      <w:r>
        <w:lastRenderedPageBreak/>
        <w:t>Java vs C#</w:t>
      </w:r>
      <w:r w:rsidR="00DC13A3">
        <w:t xml:space="preserve"> - High Level Code</w:t>
      </w:r>
      <w:r>
        <w:t xml:space="preserve"> Comparison</w:t>
      </w:r>
      <w:bookmarkEnd w:id="4"/>
      <w:bookmarkEnd w:id="5"/>
      <w:bookmarkEnd w:id="6"/>
    </w:p>
    <w:p w14:paraId="389EA92D" w14:textId="08C02F1E" w:rsidR="005C6D45" w:rsidRDefault="00DC13A3">
      <w:r>
        <w:t xml:space="preserve">Here is the diagram illustration </w:t>
      </w:r>
      <w:r w:rsidR="009806B8">
        <w:t>for</w:t>
      </w:r>
      <w:r>
        <w:t xml:space="preserve"> demo purpose:</w:t>
      </w:r>
      <w:r w:rsidR="002F25A8">
        <w:t xml:space="preserve"> </w:t>
      </w:r>
    </w:p>
    <w:p w14:paraId="03E1D4A4" w14:textId="2968B1EA" w:rsidR="003A1283" w:rsidRDefault="00622138" w:rsidP="00BE45C8">
      <w:pPr>
        <w:rPr>
          <w:rStyle w:val="Emphasis"/>
        </w:rPr>
      </w:pPr>
      <w:bookmarkStart w:id="7" w:name="_Toc522551959"/>
      <w:r w:rsidRPr="00622138">
        <w:rPr>
          <w:rStyle w:val="Emphasis"/>
          <w:noProof/>
        </w:rPr>
        <w:drawing>
          <wp:inline distT="0" distB="0" distL="0" distR="0" wp14:anchorId="307E342D" wp14:editId="262436A3">
            <wp:extent cx="6858000" cy="4568825"/>
            <wp:effectExtent l="0" t="0" r="0" b="3175"/>
            <wp:docPr id="10615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42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212C" w14:textId="0F868E65" w:rsidR="00BE45C8" w:rsidRDefault="00BE45C8" w:rsidP="00BE45C8"/>
    <w:bookmarkEnd w:id="7"/>
    <w:p w14:paraId="73354A80" w14:textId="77777777" w:rsidR="00CC2B8F" w:rsidRDefault="00CC2B8F" w:rsidP="00CC2B8F">
      <w:pPr>
        <w:pStyle w:val="ListNumber"/>
        <w:numPr>
          <w:ilvl w:val="0"/>
          <w:numId w:val="0"/>
        </w:numPr>
      </w:pPr>
    </w:p>
    <w:p w14:paraId="02A082F4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5B48687A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4C5DC096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1FBD69D5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34F0A4C3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4F062889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5C4C7D38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4DFFF49B" w14:textId="77777777" w:rsidR="00FD3466" w:rsidRDefault="00FD3466" w:rsidP="00CC2B8F">
      <w:pPr>
        <w:pStyle w:val="ListNumber"/>
        <w:numPr>
          <w:ilvl w:val="0"/>
          <w:numId w:val="0"/>
        </w:numPr>
      </w:pPr>
    </w:p>
    <w:p w14:paraId="7025D102" w14:textId="1AD2F074" w:rsidR="00FD3466" w:rsidRDefault="00FD3466" w:rsidP="00FD3466">
      <w:pPr>
        <w:pStyle w:val="Heading1"/>
      </w:pPr>
      <w:r>
        <w:lastRenderedPageBreak/>
        <w:t xml:space="preserve">NuGet Package to Install in </w:t>
      </w:r>
      <w:r w:rsidR="005F58BF">
        <w:t xml:space="preserve">.NET </w:t>
      </w:r>
      <w:r>
        <w:t>Project</w:t>
      </w:r>
    </w:p>
    <w:p w14:paraId="3E5C6431" w14:textId="3D3E301D" w:rsidR="00CC2B8F" w:rsidRDefault="003A3776" w:rsidP="00CC2B8F">
      <w:pPr>
        <w:pStyle w:val="ListNumber"/>
        <w:numPr>
          <w:ilvl w:val="0"/>
          <w:numId w:val="0"/>
        </w:numPr>
      </w:pPr>
      <w:r>
        <w:t>After searching a package command is shown to install it.</w:t>
      </w:r>
    </w:p>
    <w:p w14:paraId="3756AAD0" w14:textId="7F4F1A7F" w:rsidR="00CC2B8F" w:rsidRDefault="00FD3466" w:rsidP="00CC2B8F">
      <w:pPr>
        <w:pStyle w:val="ListNumber"/>
        <w:numPr>
          <w:ilvl w:val="0"/>
          <w:numId w:val="0"/>
        </w:numPr>
      </w:pPr>
      <w:r w:rsidRPr="00FD3466">
        <w:rPr>
          <w:noProof/>
        </w:rPr>
        <w:drawing>
          <wp:inline distT="0" distB="0" distL="0" distR="0" wp14:anchorId="18B8716D" wp14:editId="2D22D577">
            <wp:extent cx="6858000" cy="3454400"/>
            <wp:effectExtent l="0" t="0" r="0" b="0"/>
            <wp:docPr id="2110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7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11CB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69007A6C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1826D9C3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414CECDA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60418494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18EBAE0D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7FF691E7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3A51DA38" w14:textId="78A29C52" w:rsidR="005F58BF" w:rsidRDefault="005F58BF" w:rsidP="00CC2B8F">
      <w:pPr>
        <w:pStyle w:val="ListNumber"/>
        <w:numPr>
          <w:ilvl w:val="0"/>
          <w:numId w:val="0"/>
        </w:numPr>
      </w:pPr>
    </w:p>
    <w:p w14:paraId="5950CE37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0E0F3FBB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5296C5C5" w14:textId="77777777" w:rsidR="005F58BF" w:rsidRDefault="005F58BF" w:rsidP="00CC2B8F">
      <w:pPr>
        <w:pStyle w:val="ListNumber"/>
        <w:numPr>
          <w:ilvl w:val="0"/>
          <w:numId w:val="0"/>
        </w:numPr>
      </w:pPr>
    </w:p>
    <w:p w14:paraId="7A91BBAA" w14:textId="77777777" w:rsidR="004B0D73" w:rsidRDefault="004B0D73" w:rsidP="00CC2B8F">
      <w:pPr>
        <w:pStyle w:val="ListNumber"/>
        <w:numPr>
          <w:ilvl w:val="0"/>
          <w:numId w:val="0"/>
        </w:numPr>
      </w:pPr>
    </w:p>
    <w:p w14:paraId="0696B760" w14:textId="77777777" w:rsidR="004B0D73" w:rsidRDefault="004B0D73" w:rsidP="00CC2B8F">
      <w:pPr>
        <w:pStyle w:val="ListNumber"/>
        <w:numPr>
          <w:ilvl w:val="0"/>
          <w:numId w:val="0"/>
        </w:numPr>
      </w:pPr>
    </w:p>
    <w:p w14:paraId="1DD89B00" w14:textId="4A9F5F3A" w:rsidR="004B0D73" w:rsidRDefault="00043B55" w:rsidP="004B0D73">
      <w:pPr>
        <w:pStyle w:val="Heading1"/>
      </w:pPr>
      <w:r>
        <w:lastRenderedPageBreak/>
        <w:t xml:space="preserve">JWT Auth App - </w:t>
      </w:r>
      <w:r w:rsidR="004B0D73">
        <w:t xml:space="preserve">DB Schema used in .NET </w:t>
      </w:r>
      <w:r>
        <w:t>Project</w:t>
      </w:r>
    </w:p>
    <w:p w14:paraId="19BF1A75" w14:textId="77777777" w:rsidR="004B0D73" w:rsidRDefault="004B0D73" w:rsidP="004B0D73">
      <w:r>
        <w:t>Here is the diagram illustration for demo purpose:</w:t>
      </w:r>
    </w:p>
    <w:p w14:paraId="1F62462F" w14:textId="31BD7061" w:rsidR="00EF205D" w:rsidRDefault="00EF205D" w:rsidP="004B0D73">
      <w:r w:rsidRPr="00EF205D">
        <w:rPr>
          <w:noProof/>
        </w:rPr>
        <w:drawing>
          <wp:inline distT="0" distB="0" distL="0" distR="0" wp14:anchorId="4B8D0C7C" wp14:editId="7FB0B8A4">
            <wp:extent cx="6858000" cy="2936240"/>
            <wp:effectExtent l="0" t="0" r="0" b="0"/>
            <wp:docPr id="113843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27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41E3" w14:textId="77777777" w:rsidR="004B0D73" w:rsidRDefault="004B0D73" w:rsidP="00CC2B8F">
      <w:pPr>
        <w:pStyle w:val="ListNumber"/>
        <w:numPr>
          <w:ilvl w:val="0"/>
          <w:numId w:val="0"/>
        </w:numPr>
      </w:pPr>
    </w:p>
    <w:p w14:paraId="0CA35056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E43CF8A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077751CF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57812A4A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8314601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9D1C888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73B8D483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9661BBD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3E04CBAE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70877A71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C262941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24ECEE10" w14:textId="3075AB63" w:rsidR="00F9029B" w:rsidRDefault="004B0D73" w:rsidP="004B0D73">
      <w:pPr>
        <w:pStyle w:val="Heading1"/>
      </w:pPr>
      <w:r>
        <w:lastRenderedPageBreak/>
        <w:t>OLLAMA Runtime</w:t>
      </w:r>
      <w:r w:rsidR="002D3D06">
        <w:t xml:space="preserve"> Platform for</w:t>
      </w:r>
      <w:r>
        <w:t xml:space="preserve"> AI Models</w:t>
      </w:r>
      <w:r w:rsidR="002D3D06">
        <w:t xml:space="preserve"> implementation</w:t>
      </w:r>
      <w:r>
        <w:t xml:space="preserve"> </w:t>
      </w:r>
      <w:r w:rsidR="002D3D06">
        <w:t>using</w:t>
      </w:r>
      <w:r w:rsidR="00043B55">
        <w:t xml:space="preserve"> .NET Project</w:t>
      </w:r>
    </w:p>
    <w:p w14:paraId="4491A061" w14:textId="77777777" w:rsidR="004B0D73" w:rsidRDefault="004B0D73" w:rsidP="004B0D73">
      <w:r>
        <w:t>Here is the diagram illustration for demo purpose:</w:t>
      </w:r>
    </w:p>
    <w:p w14:paraId="24ABEDAD" w14:textId="77777777" w:rsidR="004B0D73" w:rsidRDefault="004B0D73" w:rsidP="00CC2B8F">
      <w:pPr>
        <w:pStyle w:val="ListNumber"/>
        <w:numPr>
          <w:ilvl w:val="0"/>
          <w:numId w:val="0"/>
        </w:numPr>
      </w:pPr>
    </w:p>
    <w:p w14:paraId="37ACB113" w14:textId="0BCA44FC" w:rsidR="00EF205D" w:rsidRDefault="009C73A1" w:rsidP="00CC2B8F">
      <w:pPr>
        <w:pStyle w:val="ListNumber"/>
        <w:numPr>
          <w:ilvl w:val="0"/>
          <w:numId w:val="0"/>
        </w:numPr>
      </w:pPr>
      <w:r w:rsidRPr="009C73A1">
        <w:rPr>
          <w:noProof/>
        </w:rPr>
        <w:drawing>
          <wp:inline distT="0" distB="0" distL="0" distR="0" wp14:anchorId="69C52BD8" wp14:editId="74F61187">
            <wp:extent cx="6858000" cy="2643505"/>
            <wp:effectExtent l="0" t="0" r="0" b="4445"/>
            <wp:docPr id="17248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79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5B89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0A0B047D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2287991E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22EC620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99C3A80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4701357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71741223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569C51B5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08936FC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411B8582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F329515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27B8E5B2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60A5AF2B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16BC81D0" w14:textId="77777777" w:rsidR="00EF205D" w:rsidRDefault="00EF205D" w:rsidP="00CC2B8F">
      <w:pPr>
        <w:pStyle w:val="ListNumber"/>
        <w:numPr>
          <w:ilvl w:val="0"/>
          <w:numId w:val="0"/>
        </w:numPr>
      </w:pPr>
    </w:p>
    <w:p w14:paraId="31F5E209" w14:textId="275BBFCC" w:rsidR="005A7584" w:rsidRDefault="005A7584" w:rsidP="005A7584">
      <w:pPr>
        <w:pStyle w:val="Heading1"/>
      </w:pPr>
      <w:r>
        <w:lastRenderedPageBreak/>
        <w:t>Customer-Order MVC App – Home Page</w:t>
      </w:r>
    </w:p>
    <w:p w14:paraId="40ED4069" w14:textId="0CCB3911" w:rsidR="005A7584" w:rsidRPr="00E453BB" w:rsidRDefault="005A7584" w:rsidP="005A7584">
      <w:pPr>
        <w:rPr>
          <w:b/>
          <w:bCs/>
        </w:rPr>
      </w:pPr>
      <w:r w:rsidRPr="00E453BB">
        <w:rPr>
          <w:b/>
          <w:bCs/>
        </w:rPr>
        <w:t>H</w:t>
      </w:r>
      <w:r w:rsidR="00E453BB" w:rsidRPr="00E453BB">
        <w:rPr>
          <w:b/>
          <w:bCs/>
        </w:rPr>
        <w:t>ome Page</w:t>
      </w:r>
      <w:r w:rsidRPr="00E453BB">
        <w:rPr>
          <w:b/>
          <w:bCs/>
        </w:rPr>
        <w:t>:</w:t>
      </w:r>
    </w:p>
    <w:p w14:paraId="2687B719" w14:textId="6AD56809" w:rsidR="00E453BB" w:rsidRDefault="00E453BB" w:rsidP="005A7584">
      <w:r w:rsidRPr="00E453BB">
        <w:rPr>
          <w:noProof/>
        </w:rPr>
        <w:drawing>
          <wp:inline distT="0" distB="0" distL="0" distR="0" wp14:anchorId="18051915" wp14:editId="31D25FDF">
            <wp:extent cx="6858000" cy="3676650"/>
            <wp:effectExtent l="0" t="0" r="0" b="0"/>
            <wp:docPr id="16407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799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C2C3" w14:textId="77B57914" w:rsidR="005A7584" w:rsidRPr="00E453BB" w:rsidRDefault="00E453BB" w:rsidP="005A7584">
      <w:pPr>
        <w:pStyle w:val="ListNumber"/>
        <w:numPr>
          <w:ilvl w:val="0"/>
          <w:numId w:val="0"/>
        </w:numPr>
        <w:rPr>
          <w:b/>
          <w:bCs/>
        </w:rPr>
      </w:pPr>
      <w:r w:rsidRPr="00E453BB">
        <w:rPr>
          <w:b/>
          <w:bCs/>
        </w:rPr>
        <w:t>Customer Page:</w:t>
      </w:r>
    </w:p>
    <w:p w14:paraId="0D5A5FA0" w14:textId="2D53E060" w:rsidR="00E453BB" w:rsidRDefault="00E453BB" w:rsidP="005A7584">
      <w:pPr>
        <w:pStyle w:val="ListNumber"/>
        <w:numPr>
          <w:ilvl w:val="0"/>
          <w:numId w:val="0"/>
        </w:numPr>
      </w:pPr>
      <w:r w:rsidRPr="00E453BB">
        <w:rPr>
          <w:noProof/>
        </w:rPr>
        <w:drawing>
          <wp:inline distT="0" distB="0" distL="0" distR="0" wp14:anchorId="05D38E7B" wp14:editId="1EF38108">
            <wp:extent cx="5749747" cy="3065999"/>
            <wp:effectExtent l="0" t="0" r="3810" b="1270"/>
            <wp:docPr id="19638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5978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54549" cy="30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2A08" w14:textId="77777777" w:rsidR="00E453BB" w:rsidRDefault="00E453BB" w:rsidP="005A7584">
      <w:pPr>
        <w:pStyle w:val="ListNumber"/>
        <w:numPr>
          <w:ilvl w:val="0"/>
          <w:numId w:val="0"/>
        </w:numPr>
      </w:pPr>
    </w:p>
    <w:p w14:paraId="1279BFB5" w14:textId="1C9F4A4E" w:rsidR="00E453BB" w:rsidRPr="00E453BB" w:rsidRDefault="00E453BB" w:rsidP="005A7584">
      <w:pPr>
        <w:pStyle w:val="ListNumber"/>
        <w:numPr>
          <w:ilvl w:val="0"/>
          <w:numId w:val="0"/>
        </w:numPr>
        <w:rPr>
          <w:b/>
          <w:bCs/>
        </w:rPr>
      </w:pPr>
      <w:r w:rsidRPr="00E453BB">
        <w:rPr>
          <w:b/>
          <w:bCs/>
        </w:rPr>
        <w:lastRenderedPageBreak/>
        <w:t xml:space="preserve">Order Page: </w:t>
      </w:r>
    </w:p>
    <w:p w14:paraId="5E27634C" w14:textId="27C40E19" w:rsidR="00E453BB" w:rsidRDefault="00E453BB" w:rsidP="005A7584">
      <w:pPr>
        <w:pStyle w:val="ListNumber"/>
        <w:numPr>
          <w:ilvl w:val="0"/>
          <w:numId w:val="0"/>
        </w:numPr>
      </w:pPr>
      <w:r w:rsidRPr="00E453BB">
        <w:rPr>
          <w:noProof/>
        </w:rPr>
        <w:drawing>
          <wp:inline distT="0" distB="0" distL="0" distR="0" wp14:anchorId="275D8FE7" wp14:editId="56940239">
            <wp:extent cx="6858000" cy="3693795"/>
            <wp:effectExtent l="0" t="0" r="0" b="1905"/>
            <wp:docPr id="1146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5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C485" w14:textId="77777777" w:rsidR="00E453BB" w:rsidRDefault="00E453BB" w:rsidP="005A7584">
      <w:pPr>
        <w:pStyle w:val="ListNumber"/>
        <w:numPr>
          <w:ilvl w:val="0"/>
          <w:numId w:val="0"/>
        </w:numPr>
      </w:pPr>
    </w:p>
    <w:p w14:paraId="33A09160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61DC340B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4E5C8ED5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6BDEF31C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147C9D98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77930B0B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20FF94EB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1F3795E0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10D00153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34CAEC87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352AB1C0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789853D4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2DF8FA3D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215429A3" w14:textId="77777777" w:rsidR="005A7584" w:rsidRDefault="005A7584" w:rsidP="00CC2B8F">
      <w:pPr>
        <w:pStyle w:val="ListNumber"/>
        <w:numPr>
          <w:ilvl w:val="0"/>
          <w:numId w:val="0"/>
        </w:numPr>
      </w:pPr>
    </w:p>
    <w:p w14:paraId="5C95CD1D" w14:textId="6CBA66ED" w:rsidR="005C6D45" w:rsidRDefault="00D14794">
      <w:pPr>
        <w:pStyle w:val="Heading1"/>
      </w:pPr>
      <w:r>
        <w:lastRenderedPageBreak/>
        <w:t>Appendix</w:t>
      </w:r>
    </w:p>
    <w:p w14:paraId="79EACBAA" w14:textId="0B3F2631" w:rsidR="005C6D45" w:rsidRDefault="00402BC6">
      <w:pPr>
        <w:keepNext/>
      </w:pPr>
      <w:r>
        <w:t xml:space="preserve">1. </w:t>
      </w:r>
      <w:r w:rsidR="00BD341E">
        <w:t>Even no .NET Framework installed on a Windows PC, one can Publish the .NET project code and run it</w:t>
      </w:r>
      <w:r w:rsidR="00D14794">
        <w:t>:</w:t>
      </w:r>
    </w:p>
    <w:p w14:paraId="2C800147" w14:textId="5F778FEC" w:rsidR="00925534" w:rsidRDefault="00925534">
      <w:pPr>
        <w:rPr>
          <w:b/>
          <w:iCs/>
          <w:color w:val="BF0000" w:themeColor="accent2" w:themeShade="BF"/>
        </w:rPr>
      </w:pPr>
      <w:r w:rsidRPr="00925534">
        <w:rPr>
          <w:b/>
          <w:iCs/>
          <w:color w:val="BF0000" w:themeColor="accent2" w:themeShade="BF"/>
        </w:rPr>
        <w:t>dotnet publish -c Release --self-contained tru</w:t>
      </w:r>
      <w:r>
        <w:rPr>
          <w:b/>
          <w:iCs/>
          <w:color w:val="BF0000" w:themeColor="accent2" w:themeShade="BF"/>
        </w:rPr>
        <w:t>e</w:t>
      </w:r>
    </w:p>
    <w:p w14:paraId="7CDD410B" w14:textId="68D4E461" w:rsidR="005C6D45" w:rsidRDefault="00925534" w:rsidP="00D14794">
      <w:pPr>
        <w:pStyle w:val="ListParagraph"/>
        <w:numPr>
          <w:ilvl w:val="0"/>
          <w:numId w:val="34"/>
        </w:numPr>
      </w:pPr>
      <w:r>
        <w:rPr>
          <w:rStyle w:val="Strong"/>
        </w:rPr>
        <w:t>Self-contained Command:</w:t>
      </w:r>
      <w:r w:rsidRPr="00925534">
        <w:t xml:space="preserve"> This command </w:t>
      </w:r>
      <w:r w:rsidRPr="00D14794">
        <w:rPr>
          <w:b/>
          <w:bCs/>
        </w:rPr>
        <w:t>builds and publishes a .NET application as a self-contained application</w:t>
      </w:r>
      <w:r w:rsidRPr="00925534">
        <w:t xml:space="preserve">, meaning the target machine does </w:t>
      </w:r>
      <w:r w:rsidRPr="00D14794">
        <w:rPr>
          <w:b/>
          <w:bCs/>
        </w:rPr>
        <w:t>not need to have the .NET Runtime installed</w:t>
      </w:r>
      <w:r w:rsidRPr="00925534">
        <w:t>.</w:t>
      </w:r>
    </w:p>
    <w:p w14:paraId="5DF99B14" w14:textId="4A34D5D4" w:rsidR="00F13BDC" w:rsidRDefault="00402BC6" w:rsidP="00F13BDC">
      <w:r>
        <w:t xml:space="preserve">2. </w:t>
      </w:r>
      <w:r w:rsidR="001E1BDB">
        <w:t xml:space="preserve">Basics of .NET - </w:t>
      </w:r>
      <w:r w:rsidR="00F13BDC">
        <w:t>Learning Material</w:t>
      </w:r>
    </w:p>
    <w:p w14:paraId="3157735E" w14:textId="3DD81619" w:rsidR="00F13BDC" w:rsidRDefault="008F6209" w:rsidP="00F13BDC">
      <w:hyperlink r:id="rId75" w:history="1">
        <w:r w:rsidRPr="007A7123">
          <w:rPr>
            <w:rStyle w:val="Hyperlink"/>
          </w:rPr>
          <w:t>https://csharp-video-tutorials.blogspot.com/p/free-c-video-tutorial-for-beginners.html</w:t>
        </w:r>
      </w:hyperlink>
    </w:p>
    <w:p w14:paraId="4A95F0B4" w14:textId="77777777" w:rsidR="00F13BDC" w:rsidRDefault="00F13BDC" w:rsidP="00F13BDC"/>
    <w:p w14:paraId="212EB50D" w14:textId="77777777" w:rsidR="00BE1937" w:rsidRDefault="00BE1937" w:rsidP="00F13BDC"/>
    <w:sectPr w:rsidR="00BE1937" w:rsidSect="0097023E">
      <w:footerReference w:type="default" r:id="rId76"/>
      <w:pgSz w:w="12240" w:h="15840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8772" w14:textId="77777777" w:rsidR="00357CA1" w:rsidRDefault="00357CA1">
      <w:pPr>
        <w:spacing w:line="240" w:lineRule="auto"/>
      </w:pPr>
      <w:r>
        <w:separator/>
      </w:r>
    </w:p>
  </w:endnote>
  <w:endnote w:type="continuationSeparator" w:id="0">
    <w:p w14:paraId="1C5469C7" w14:textId="77777777" w:rsidR="00357CA1" w:rsidRDefault="00357CA1">
      <w:pPr>
        <w:spacing w:line="240" w:lineRule="auto"/>
      </w:pPr>
      <w:r>
        <w:continuationSeparator/>
      </w:r>
    </w:p>
  </w:endnote>
  <w:endnote w:type="continuationNotice" w:id="1">
    <w:p w14:paraId="350880FC" w14:textId="77777777" w:rsidR="00357CA1" w:rsidRDefault="00357CA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0EB10FAA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9B2AC5F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7BDA" w14:textId="77777777" w:rsidR="00357CA1" w:rsidRDefault="00357CA1">
      <w:pPr>
        <w:spacing w:line="240" w:lineRule="auto"/>
      </w:pPr>
      <w:r>
        <w:separator/>
      </w:r>
    </w:p>
  </w:footnote>
  <w:footnote w:type="continuationSeparator" w:id="0">
    <w:p w14:paraId="28733FDF" w14:textId="77777777" w:rsidR="00357CA1" w:rsidRDefault="00357CA1">
      <w:pPr>
        <w:spacing w:line="240" w:lineRule="auto"/>
      </w:pPr>
      <w:r>
        <w:continuationSeparator/>
      </w:r>
    </w:p>
  </w:footnote>
  <w:footnote w:type="continuationNotice" w:id="1">
    <w:p w14:paraId="2EC96DC3" w14:textId="77777777" w:rsidR="00357CA1" w:rsidRDefault="00357CA1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E5794"/>
    <w:multiLevelType w:val="hybridMultilevel"/>
    <w:tmpl w:val="2160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C1552"/>
    <w:multiLevelType w:val="hybridMultilevel"/>
    <w:tmpl w:val="295E6D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410EB"/>
    <w:multiLevelType w:val="hybridMultilevel"/>
    <w:tmpl w:val="5A0C06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73F86"/>
    <w:multiLevelType w:val="hybridMultilevel"/>
    <w:tmpl w:val="843C7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51215"/>
    <w:multiLevelType w:val="hybridMultilevel"/>
    <w:tmpl w:val="D802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95789"/>
    <w:multiLevelType w:val="hybridMultilevel"/>
    <w:tmpl w:val="7848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E79E2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65B42"/>
    <w:multiLevelType w:val="hybridMultilevel"/>
    <w:tmpl w:val="7158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71652"/>
    <w:multiLevelType w:val="hybridMultilevel"/>
    <w:tmpl w:val="03983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0479D9"/>
    <w:multiLevelType w:val="multilevel"/>
    <w:tmpl w:val="980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B5D13"/>
    <w:multiLevelType w:val="multilevel"/>
    <w:tmpl w:val="FB3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90730">
    <w:abstractNumId w:val="25"/>
  </w:num>
  <w:num w:numId="2" w16cid:durableId="2030980747">
    <w:abstractNumId w:val="25"/>
    <w:lvlOverride w:ilvl="0">
      <w:startOverride w:val="1"/>
    </w:lvlOverride>
  </w:num>
  <w:num w:numId="3" w16cid:durableId="1685324126">
    <w:abstractNumId w:val="25"/>
  </w:num>
  <w:num w:numId="4" w16cid:durableId="1387339390">
    <w:abstractNumId w:val="25"/>
    <w:lvlOverride w:ilvl="0">
      <w:startOverride w:val="1"/>
    </w:lvlOverride>
  </w:num>
  <w:num w:numId="5" w16cid:durableId="276066555">
    <w:abstractNumId w:val="8"/>
  </w:num>
  <w:num w:numId="6" w16cid:durableId="149685125">
    <w:abstractNumId w:val="25"/>
    <w:lvlOverride w:ilvl="0">
      <w:startOverride w:val="1"/>
    </w:lvlOverride>
  </w:num>
  <w:num w:numId="7" w16cid:durableId="15146083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6713795">
    <w:abstractNumId w:val="10"/>
  </w:num>
  <w:num w:numId="9" w16cid:durableId="21165109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5769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931716">
    <w:abstractNumId w:val="7"/>
  </w:num>
  <w:num w:numId="12" w16cid:durableId="652220117">
    <w:abstractNumId w:val="6"/>
  </w:num>
  <w:num w:numId="13" w16cid:durableId="1740518354">
    <w:abstractNumId w:val="5"/>
  </w:num>
  <w:num w:numId="14" w16cid:durableId="1472020393">
    <w:abstractNumId w:val="4"/>
  </w:num>
  <w:num w:numId="15" w16cid:durableId="809245754">
    <w:abstractNumId w:val="3"/>
  </w:num>
  <w:num w:numId="16" w16cid:durableId="1764183101">
    <w:abstractNumId w:val="2"/>
  </w:num>
  <w:num w:numId="17" w16cid:durableId="637036269">
    <w:abstractNumId w:val="1"/>
  </w:num>
  <w:num w:numId="18" w16cid:durableId="1183594291">
    <w:abstractNumId w:val="0"/>
  </w:num>
  <w:num w:numId="19" w16cid:durableId="50272399">
    <w:abstractNumId w:val="26"/>
  </w:num>
  <w:num w:numId="20" w16cid:durableId="1377467215">
    <w:abstractNumId w:val="9"/>
  </w:num>
  <w:num w:numId="21" w16cid:durableId="769475976">
    <w:abstractNumId w:val="22"/>
  </w:num>
  <w:num w:numId="22" w16cid:durableId="647323193">
    <w:abstractNumId w:val="19"/>
  </w:num>
  <w:num w:numId="23" w16cid:durableId="2069182934">
    <w:abstractNumId w:val="18"/>
  </w:num>
  <w:num w:numId="24" w16cid:durableId="2096975947">
    <w:abstractNumId w:val="14"/>
  </w:num>
  <w:num w:numId="25" w16cid:durableId="876165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747508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979757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802601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447696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623633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8918498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261000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42041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391067">
    <w:abstractNumId w:val="21"/>
  </w:num>
  <w:num w:numId="35" w16cid:durableId="1267811843">
    <w:abstractNumId w:val="23"/>
  </w:num>
  <w:num w:numId="36" w16cid:durableId="1546257080">
    <w:abstractNumId w:val="24"/>
  </w:num>
  <w:num w:numId="37" w16cid:durableId="120534758">
    <w:abstractNumId w:val="17"/>
  </w:num>
  <w:num w:numId="38" w16cid:durableId="1916166025">
    <w:abstractNumId w:val="16"/>
  </w:num>
  <w:num w:numId="39" w16cid:durableId="1023166749">
    <w:abstractNumId w:val="11"/>
  </w:num>
  <w:num w:numId="40" w16cid:durableId="1037775473">
    <w:abstractNumId w:val="15"/>
  </w:num>
  <w:num w:numId="41" w16cid:durableId="1963269674">
    <w:abstractNumId w:val="20"/>
  </w:num>
  <w:num w:numId="42" w16cid:durableId="1564100556">
    <w:abstractNumId w:val="13"/>
  </w:num>
  <w:num w:numId="43" w16cid:durableId="995961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27"/>
    <w:rsid w:val="00000365"/>
    <w:rsid w:val="00003ECC"/>
    <w:rsid w:val="00003ED8"/>
    <w:rsid w:val="00004575"/>
    <w:rsid w:val="000115A3"/>
    <w:rsid w:val="00016748"/>
    <w:rsid w:val="00022EEA"/>
    <w:rsid w:val="0003375E"/>
    <w:rsid w:val="00040928"/>
    <w:rsid w:val="00043B55"/>
    <w:rsid w:val="000447F7"/>
    <w:rsid w:val="000472B2"/>
    <w:rsid w:val="00052DF9"/>
    <w:rsid w:val="00056809"/>
    <w:rsid w:val="00060A58"/>
    <w:rsid w:val="00063DBA"/>
    <w:rsid w:val="0006567E"/>
    <w:rsid w:val="00066305"/>
    <w:rsid w:val="00066DE8"/>
    <w:rsid w:val="000711DE"/>
    <w:rsid w:val="00071526"/>
    <w:rsid w:val="000760DB"/>
    <w:rsid w:val="000859F3"/>
    <w:rsid w:val="0008739B"/>
    <w:rsid w:val="00090248"/>
    <w:rsid w:val="00097FC9"/>
    <w:rsid w:val="000B1914"/>
    <w:rsid w:val="000F00E7"/>
    <w:rsid w:val="000F370D"/>
    <w:rsid w:val="000F4045"/>
    <w:rsid w:val="000F558C"/>
    <w:rsid w:val="001035F0"/>
    <w:rsid w:val="001064E6"/>
    <w:rsid w:val="00111504"/>
    <w:rsid w:val="00111893"/>
    <w:rsid w:val="00113195"/>
    <w:rsid w:val="001162F9"/>
    <w:rsid w:val="001170DE"/>
    <w:rsid w:val="0012230C"/>
    <w:rsid w:val="00124A68"/>
    <w:rsid w:val="00125C14"/>
    <w:rsid w:val="00125E8B"/>
    <w:rsid w:val="00141D64"/>
    <w:rsid w:val="00141E6B"/>
    <w:rsid w:val="0014484A"/>
    <w:rsid w:val="00146198"/>
    <w:rsid w:val="00147967"/>
    <w:rsid w:val="001529A0"/>
    <w:rsid w:val="00153D37"/>
    <w:rsid w:val="00157EB4"/>
    <w:rsid w:val="0016414B"/>
    <w:rsid w:val="001651E0"/>
    <w:rsid w:val="00167284"/>
    <w:rsid w:val="00167366"/>
    <w:rsid w:val="0016766E"/>
    <w:rsid w:val="00170063"/>
    <w:rsid w:val="001706D2"/>
    <w:rsid w:val="00171F15"/>
    <w:rsid w:val="00175643"/>
    <w:rsid w:val="00181078"/>
    <w:rsid w:val="00194B04"/>
    <w:rsid w:val="001A7E6B"/>
    <w:rsid w:val="001B2338"/>
    <w:rsid w:val="001C0761"/>
    <w:rsid w:val="001C2587"/>
    <w:rsid w:val="001C2AAB"/>
    <w:rsid w:val="001D6E59"/>
    <w:rsid w:val="001E0386"/>
    <w:rsid w:val="001E1BDB"/>
    <w:rsid w:val="001E35D7"/>
    <w:rsid w:val="001E3610"/>
    <w:rsid w:val="001E5EA8"/>
    <w:rsid w:val="001F5DEC"/>
    <w:rsid w:val="002061A9"/>
    <w:rsid w:val="00206F81"/>
    <w:rsid w:val="002151C3"/>
    <w:rsid w:val="00216E40"/>
    <w:rsid w:val="00217B64"/>
    <w:rsid w:val="00235579"/>
    <w:rsid w:val="00235AF3"/>
    <w:rsid w:val="00250FA2"/>
    <w:rsid w:val="00256099"/>
    <w:rsid w:val="00257FAA"/>
    <w:rsid w:val="0026078C"/>
    <w:rsid w:val="00263938"/>
    <w:rsid w:val="0026485E"/>
    <w:rsid w:val="002734D8"/>
    <w:rsid w:val="002A6554"/>
    <w:rsid w:val="002B0BF4"/>
    <w:rsid w:val="002D2A1C"/>
    <w:rsid w:val="002D3D06"/>
    <w:rsid w:val="002E5682"/>
    <w:rsid w:val="002E78EB"/>
    <w:rsid w:val="002F25A8"/>
    <w:rsid w:val="002F25C4"/>
    <w:rsid w:val="002F2D82"/>
    <w:rsid w:val="00301C2A"/>
    <w:rsid w:val="00310AC3"/>
    <w:rsid w:val="00313E70"/>
    <w:rsid w:val="003150A8"/>
    <w:rsid w:val="003165F0"/>
    <w:rsid w:val="00316C90"/>
    <w:rsid w:val="0032398C"/>
    <w:rsid w:val="003341E0"/>
    <w:rsid w:val="003407A9"/>
    <w:rsid w:val="00340DC9"/>
    <w:rsid w:val="00341E8C"/>
    <w:rsid w:val="00345B46"/>
    <w:rsid w:val="00350BD5"/>
    <w:rsid w:val="00351AC7"/>
    <w:rsid w:val="0035281F"/>
    <w:rsid w:val="00355185"/>
    <w:rsid w:val="00356100"/>
    <w:rsid w:val="00356A4A"/>
    <w:rsid w:val="00357CA1"/>
    <w:rsid w:val="0036146B"/>
    <w:rsid w:val="00386C27"/>
    <w:rsid w:val="00386D40"/>
    <w:rsid w:val="0039044C"/>
    <w:rsid w:val="00391484"/>
    <w:rsid w:val="00393CC7"/>
    <w:rsid w:val="003974E7"/>
    <w:rsid w:val="003A0BFC"/>
    <w:rsid w:val="003A1283"/>
    <w:rsid w:val="003A1AFF"/>
    <w:rsid w:val="003A3776"/>
    <w:rsid w:val="003B5543"/>
    <w:rsid w:val="003C288E"/>
    <w:rsid w:val="003C3570"/>
    <w:rsid w:val="003E4362"/>
    <w:rsid w:val="003E7C5B"/>
    <w:rsid w:val="003F3EFA"/>
    <w:rsid w:val="003F5245"/>
    <w:rsid w:val="003F68CA"/>
    <w:rsid w:val="00401B48"/>
    <w:rsid w:val="00402BC6"/>
    <w:rsid w:val="0040402F"/>
    <w:rsid w:val="004046B3"/>
    <w:rsid w:val="004149EE"/>
    <w:rsid w:val="004257A9"/>
    <w:rsid w:val="00425A31"/>
    <w:rsid w:val="00430A0A"/>
    <w:rsid w:val="00434955"/>
    <w:rsid w:val="00436CC4"/>
    <w:rsid w:val="00437D9E"/>
    <w:rsid w:val="004431E8"/>
    <w:rsid w:val="00444F02"/>
    <w:rsid w:val="00447615"/>
    <w:rsid w:val="00453476"/>
    <w:rsid w:val="00463221"/>
    <w:rsid w:val="00471BEA"/>
    <w:rsid w:val="00473529"/>
    <w:rsid w:val="00473947"/>
    <w:rsid w:val="00474C02"/>
    <w:rsid w:val="00490CC6"/>
    <w:rsid w:val="00493EC8"/>
    <w:rsid w:val="004A43FF"/>
    <w:rsid w:val="004A7D29"/>
    <w:rsid w:val="004B0D73"/>
    <w:rsid w:val="004B4846"/>
    <w:rsid w:val="004B6475"/>
    <w:rsid w:val="004B69F2"/>
    <w:rsid w:val="004D367E"/>
    <w:rsid w:val="004D45E3"/>
    <w:rsid w:val="004E4FD1"/>
    <w:rsid w:val="004E7E7A"/>
    <w:rsid w:val="004F05F9"/>
    <w:rsid w:val="005045CF"/>
    <w:rsid w:val="00506BE7"/>
    <w:rsid w:val="00513A50"/>
    <w:rsid w:val="005168A4"/>
    <w:rsid w:val="00534008"/>
    <w:rsid w:val="00534A57"/>
    <w:rsid w:val="00541827"/>
    <w:rsid w:val="00541CB2"/>
    <w:rsid w:val="005425B1"/>
    <w:rsid w:val="00545573"/>
    <w:rsid w:val="0054724E"/>
    <w:rsid w:val="005509B2"/>
    <w:rsid w:val="005556DB"/>
    <w:rsid w:val="00562E33"/>
    <w:rsid w:val="00582436"/>
    <w:rsid w:val="005828F8"/>
    <w:rsid w:val="00584348"/>
    <w:rsid w:val="00587C27"/>
    <w:rsid w:val="00593F15"/>
    <w:rsid w:val="005956B6"/>
    <w:rsid w:val="00595973"/>
    <w:rsid w:val="005A7584"/>
    <w:rsid w:val="005B0696"/>
    <w:rsid w:val="005B54C8"/>
    <w:rsid w:val="005B6DA6"/>
    <w:rsid w:val="005C2D95"/>
    <w:rsid w:val="005C6AF7"/>
    <w:rsid w:val="005C6D45"/>
    <w:rsid w:val="005C7462"/>
    <w:rsid w:val="005D58F7"/>
    <w:rsid w:val="005D7CB4"/>
    <w:rsid w:val="005E7A1C"/>
    <w:rsid w:val="005F58BF"/>
    <w:rsid w:val="0060637F"/>
    <w:rsid w:val="006066D3"/>
    <w:rsid w:val="00606FBC"/>
    <w:rsid w:val="00612953"/>
    <w:rsid w:val="00616D40"/>
    <w:rsid w:val="00617D63"/>
    <w:rsid w:val="00621B10"/>
    <w:rsid w:val="00622138"/>
    <w:rsid w:val="00640354"/>
    <w:rsid w:val="0064042D"/>
    <w:rsid w:val="00642AD0"/>
    <w:rsid w:val="00643D1A"/>
    <w:rsid w:val="0064428F"/>
    <w:rsid w:val="00645431"/>
    <w:rsid w:val="00646153"/>
    <w:rsid w:val="006514FB"/>
    <w:rsid w:val="00653B86"/>
    <w:rsid w:val="00666A7F"/>
    <w:rsid w:val="00674588"/>
    <w:rsid w:val="0067656A"/>
    <w:rsid w:val="00686760"/>
    <w:rsid w:val="00690A7F"/>
    <w:rsid w:val="00696388"/>
    <w:rsid w:val="0069746F"/>
    <w:rsid w:val="006A2DBA"/>
    <w:rsid w:val="006A7B57"/>
    <w:rsid w:val="006B3373"/>
    <w:rsid w:val="006B7E61"/>
    <w:rsid w:val="006C1F34"/>
    <w:rsid w:val="006C3D81"/>
    <w:rsid w:val="006D23F4"/>
    <w:rsid w:val="006D405C"/>
    <w:rsid w:val="006D44C5"/>
    <w:rsid w:val="006E3A7F"/>
    <w:rsid w:val="006E48D3"/>
    <w:rsid w:val="006F78C7"/>
    <w:rsid w:val="00701789"/>
    <w:rsid w:val="007039BD"/>
    <w:rsid w:val="0071356A"/>
    <w:rsid w:val="00713672"/>
    <w:rsid w:val="007138F6"/>
    <w:rsid w:val="0072340A"/>
    <w:rsid w:val="00723553"/>
    <w:rsid w:val="0072660A"/>
    <w:rsid w:val="0073562D"/>
    <w:rsid w:val="00744187"/>
    <w:rsid w:val="00756424"/>
    <w:rsid w:val="00760BD0"/>
    <w:rsid w:val="00761E1B"/>
    <w:rsid w:val="00770A71"/>
    <w:rsid w:val="00771D9B"/>
    <w:rsid w:val="007770E4"/>
    <w:rsid w:val="007841BA"/>
    <w:rsid w:val="00786D04"/>
    <w:rsid w:val="00790B52"/>
    <w:rsid w:val="00796FFD"/>
    <w:rsid w:val="007973C4"/>
    <w:rsid w:val="007A049D"/>
    <w:rsid w:val="007A6EB8"/>
    <w:rsid w:val="007B07DE"/>
    <w:rsid w:val="007B147A"/>
    <w:rsid w:val="007B21C9"/>
    <w:rsid w:val="007B3A8D"/>
    <w:rsid w:val="007C7E2C"/>
    <w:rsid w:val="007D76CC"/>
    <w:rsid w:val="007E091A"/>
    <w:rsid w:val="007E1BD3"/>
    <w:rsid w:val="007F0E06"/>
    <w:rsid w:val="007F4FE8"/>
    <w:rsid w:val="00803B2D"/>
    <w:rsid w:val="00803F24"/>
    <w:rsid w:val="00811488"/>
    <w:rsid w:val="00820505"/>
    <w:rsid w:val="00820AD8"/>
    <w:rsid w:val="008270A2"/>
    <w:rsid w:val="008353BC"/>
    <w:rsid w:val="00842031"/>
    <w:rsid w:val="008472F8"/>
    <w:rsid w:val="008534B1"/>
    <w:rsid w:val="00853F77"/>
    <w:rsid w:val="008540A0"/>
    <w:rsid w:val="00856E64"/>
    <w:rsid w:val="00863DE7"/>
    <w:rsid w:val="00865807"/>
    <w:rsid w:val="00882F5B"/>
    <w:rsid w:val="00885470"/>
    <w:rsid w:val="00885CE1"/>
    <w:rsid w:val="008907FF"/>
    <w:rsid w:val="00896236"/>
    <w:rsid w:val="008A744A"/>
    <w:rsid w:val="008B4CD7"/>
    <w:rsid w:val="008B696C"/>
    <w:rsid w:val="008B6BEE"/>
    <w:rsid w:val="008C6DE4"/>
    <w:rsid w:val="008D244D"/>
    <w:rsid w:val="008D7924"/>
    <w:rsid w:val="008E5AD8"/>
    <w:rsid w:val="008E7B84"/>
    <w:rsid w:val="008F34FB"/>
    <w:rsid w:val="008F6209"/>
    <w:rsid w:val="008F78D7"/>
    <w:rsid w:val="009016AA"/>
    <w:rsid w:val="00912607"/>
    <w:rsid w:val="009200C1"/>
    <w:rsid w:val="00925534"/>
    <w:rsid w:val="009267D3"/>
    <w:rsid w:val="009269C7"/>
    <w:rsid w:val="00931538"/>
    <w:rsid w:val="00931590"/>
    <w:rsid w:val="00950AC9"/>
    <w:rsid w:val="0095563F"/>
    <w:rsid w:val="00955CE2"/>
    <w:rsid w:val="00961ECD"/>
    <w:rsid w:val="0097023E"/>
    <w:rsid w:val="00980085"/>
    <w:rsid w:val="009806B8"/>
    <w:rsid w:val="00982893"/>
    <w:rsid w:val="00997127"/>
    <w:rsid w:val="009A116A"/>
    <w:rsid w:val="009A36CC"/>
    <w:rsid w:val="009A604C"/>
    <w:rsid w:val="009A6FCC"/>
    <w:rsid w:val="009B3201"/>
    <w:rsid w:val="009B5212"/>
    <w:rsid w:val="009B5CFB"/>
    <w:rsid w:val="009B6E04"/>
    <w:rsid w:val="009B763D"/>
    <w:rsid w:val="009C1662"/>
    <w:rsid w:val="009C318B"/>
    <w:rsid w:val="009C3B20"/>
    <w:rsid w:val="009C73A1"/>
    <w:rsid w:val="009D1D16"/>
    <w:rsid w:val="009D216F"/>
    <w:rsid w:val="009D3248"/>
    <w:rsid w:val="009D3F49"/>
    <w:rsid w:val="009D4532"/>
    <w:rsid w:val="009D4932"/>
    <w:rsid w:val="009D6FEC"/>
    <w:rsid w:val="009D75D1"/>
    <w:rsid w:val="009E6CE9"/>
    <w:rsid w:val="009F2361"/>
    <w:rsid w:val="009F35D3"/>
    <w:rsid w:val="009F3DA5"/>
    <w:rsid w:val="00A101B3"/>
    <w:rsid w:val="00A20796"/>
    <w:rsid w:val="00A2147D"/>
    <w:rsid w:val="00A23314"/>
    <w:rsid w:val="00A2359F"/>
    <w:rsid w:val="00A24F62"/>
    <w:rsid w:val="00A30AD3"/>
    <w:rsid w:val="00A32892"/>
    <w:rsid w:val="00A450D0"/>
    <w:rsid w:val="00A554F5"/>
    <w:rsid w:val="00A6314E"/>
    <w:rsid w:val="00A64FA4"/>
    <w:rsid w:val="00A65E8A"/>
    <w:rsid w:val="00A7690A"/>
    <w:rsid w:val="00A804C5"/>
    <w:rsid w:val="00A81260"/>
    <w:rsid w:val="00A83D61"/>
    <w:rsid w:val="00A87896"/>
    <w:rsid w:val="00A920A1"/>
    <w:rsid w:val="00A96A28"/>
    <w:rsid w:val="00AC1EE7"/>
    <w:rsid w:val="00AC34E7"/>
    <w:rsid w:val="00AC3611"/>
    <w:rsid w:val="00AC6B27"/>
    <w:rsid w:val="00AD271F"/>
    <w:rsid w:val="00AD7B7E"/>
    <w:rsid w:val="00AE2785"/>
    <w:rsid w:val="00AE3ED6"/>
    <w:rsid w:val="00AE6111"/>
    <w:rsid w:val="00AF6C70"/>
    <w:rsid w:val="00B029F9"/>
    <w:rsid w:val="00B0330B"/>
    <w:rsid w:val="00B22B58"/>
    <w:rsid w:val="00B24459"/>
    <w:rsid w:val="00B32D75"/>
    <w:rsid w:val="00B4243D"/>
    <w:rsid w:val="00B4286A"/>
    <w:rsid w:val="00B650C6"/>
    <w:rsid w:val="00B764FF"/>
    <w:rsid w:val="00B871F0"/>
    <w:rsid w:val="00B87D2E"/>
    <w:rsid w:val="00BA34B6"/>
    <w:rsid w:val="00BA3E73"/>
    <w:rsid w:val="00BA63C2"/>
    <w:rsid w:val="00BB12B8"/>
    <w:rsid w:val="00BC6939"/>
    <w:rsid w:val="00BD1FE0"/>
    <w:rsid w:val="00BD341E"/>
    <w:rsid w:val="00BD7E91"/>
    <w:rsid w:val="00BE1875"/>
    <w:rsid w:val="00BE1937"/>
    <w:rsid w:val="00BE45C8"/>
    <w:rsid w:val="00BE53A7"/>
    <w:rsid w:val="00BF2331"/>
    <w:rsid w:val="00BF53DA"/>
    <w:rsid w:val="00BF7463"/>
    <w:rsid w:val="00C03AA9"/>
    <w:rsid w:val="00C04B27"/>
    <w:rsid w:val="00C15879"/>
    <w:rsid w:val="00C16A9E"/>
    <w:rsid w:val="00C17612"/>
    <w:rsid w:val="00C30889"/>
    <w:rsid w:val="00C310D3"/>
    <w:rsid w:val="00C421BE"/>
    <w:rsid w:val="00C441E9"/>
    <w:rsid w:val="00C451B3"/>
    <w:rsid w:val="00C51473"/>
    <w:rsid w:val="00C514B4"/>
    <w:rsid w:val="00C56BF9"/>
    <w:rsid w:val="00C7362B"/>
    <w:rsid w:val="00C74AC5"/>
    <w:rsid w:val="00C90A2E"/>
    <w:rsid w:val="00C91995"/>
    <w:rsid w:val="00C93220"/>
    <w:rsid w:val="00CB316C"/>
    <w:rsid w:val="00CB37E4"/>
    <w:rsid w:val="00CC039A"/>
    <w:rsid w:val="00CC2B8F"/>
    <w:rsid w:val="00CC5861"/>
    <w:rsid w:val="00CC60E4"/>
    <w:rsid w:val="00CC74B8"/>
    <w:rsid w:val="00CD27D1"/>
    <w:rsid w:val="00CD5BE8"/>
    <w:rsid w:val="00CE217A"/>
    <w:rsid w:val="00CE3275"/>
    <w:rsid w:val="00CE3E5C"/>
    <w:rsid w:val="00CE535B"/>
    <w:rsid w:val="00CE56A9"/>
    <w:rsid w:val="00CE7F43"/>
    <w:rsid w:val="00CF0F39"/>
    <w:rsid w:val="00CF4331"/>
    <w:rsid w:val="00D001F6"/>
    <w:rsid w:val="00D03638"/>
    <w:rsid w:val="00D12248"/>
    <w:rsid w:val="00D14794"/>
    <w:rsid w:val="00D1499B"/>
    <w:rsid w:val="00D14FB7"/>
    <w:rsid w:val="00D16EDF"/>
    <w:rsid w:val="00D20BB1"/>
    <w:rsid w:val="00D30B81"/>
    <w:rsid w:val="00D31FE3"/>
    <w:rsid w:val="00D34A51"/>
    <w:rsid w:val="00D3649E"/>
    <w:rsid w:val="00D65327"/>
    <w:rsid w:val="00D672AA"/>
    <w:rsid w:val="00D73D71"/>
    <w:rsid w:val="00D73F34"/>
    <w:rsid w:val="00D84573"/>
    <w:rsid w:val="00D849D0"/>
    <w:rsid w:val="00D95D15"/>
    <w:rsid w:val="00DA4EF9"/>
    <w:rsid w:val="00DB1271"/>
    <w:rsid w:val="00DB58BE"/>
    <w:rsid w:val="00DC13A3"/>
    <w:rsid w:val="00DC5801"/>
    <w:rsid w:val="00DD08A5"/>
    <w:rsid w:val="00DD43E7"/>
    <w:rsid w:val="00DD6BE7"/>
    <w:rsid w:val="00DD7C72"/>
    <w:rsid w:val="00DE21A3"/>
    <w:rsid w:val="00DF0FDA"/>
    <w:rsid w:val="00DF1B6C"/>
    <w:rsid w:val="00DF4372"/>
    <w:rsid w:val="00E049B2"/>
    <w:rsid w:val="00E12639"/>
    <w:rsid w:val="00E142DA"/>
    <w:rsid w:val="00E16F51"/>
    <w:rsid w:val="00E21F68"/>
    <w:rsid w:val="00E2212C"/>
    <w:rsid w:val="00E27B01"/>
    <w:rsid w:val="00E36721"/>
    <w:rsid w:val="00E43D3B"/>
    <w:rsid w:val="00E453BB"/>
    <w:rsid w:val="00E5253A"/>
    <w:rsid w:val="00E70ECA"/>
    <w:rsid w:val="00E73C0A"/>
    <w:rsid w:val="00E758FC"/>
    <w:rsid w:val="00E772F8"/>
    <w:rsid w:val="00E9043A"/>
    <w:rsid w:val="00EA24AB"/>
    <w:rsid w:val="00EA5F2B"/>
    <w:rsid w:val="00EB0B6E"/>
    <w:rsid w:val="00EB13DC"/>
    <w:rsid w:val="00EB5481"/>
    <w:rsid w:val="00EB7E0C"/>
    <w:rsid w:val="00EC7949"/>
    <w:rsid w:val="00ED0CFB"/>
    <w:rsid w:val="00ED52C8"/>
    <w:rsid w:val="00ED5BD3"/>
    <w:rsid w:val="00EE3E74"/>
    <w:rsid w:val="00EE70C1"/>
    <w:rsid w:val="00EF205D"/>
    <w:rsid w:val="00EF616A"/>
    <w:rsid w:val="00F03675"/>
    <w:rsid w:val="00F105E3"/>
    <w:rsid w:val="00F13BDC"/>
    <w:rsid w:val="00F169E1"/>
    <w:rsid w:val="00F16F7F"/>
    <w:rsid w:val="00F20FCE"/>
    <w:rsid w:val="00F3362A"/>
    <w:rsid w:val="00F37C35"/>
    <w:rsid w:val="00F470CE"/>
    <w:rsid w:val="00F732C4"/>
    <w:rsid w:val="00F77B79"/>
    <w:rsid w:val="00F8318D"/>
    <w:rsid w:val="00F854D5"/>
    <w:rsid w:val="00F866A8"/>
    <w:rsid w:val="00F9029B"/>
    <w:rsid w:val="00F93C5D"/>
    <w:rsid w:val="00FB2C0C"/>
    <w:rsid w:val="00FB35C9"/>
    <w:rsid w:val="00FB380B"/>
    <w:rsid w:val="00FB5B59"/>
    <w:rsid w:val="00FC318F"/>
    <w:rsid w:val="00FD109E"/>
    <w:rsid w:val="00FD1D72"/>
    <w:rsid w:val="00FD3466"/>
    <w:rsid w:val="00FD61F7"/>
    <w:rsid w:val="00FE2B22"/>
    <w:rsid w:val="00FE5C43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E98D76"/>
  <w15:chartTrackingRefBased/>
  <w15:docId w15:val="{654E3EAC-C6C1-459D-B0BF-4958385F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84"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dotnet/standard/base-types/common-type-system" TargetMode="External"/><Relationship Id="rId21" Type="http://schemas.openxmlformats.org/officeDocument/2006/relationships/hyperlink" Target="https://learn.microsoft.com/en-us/aspnet/core/" TargetMode="External"/><Relationship Id="rId42" Type="http://schemas.openxmlformats.org/officeDocument/2006/relationships/hyperlink" Target="https://docs.oracle.com/javase/tutorial/java/concepts/index.html" TargetMode="External"/><Relationship Id="rId47" Type="http://schemas.openxmlformats.org/officeDocument/2006/relationships/hyperlink" Target="https://visualstudio.microsoft.com/downloads/" TargetMode="External"/><Relationship Id="rId63" Type="http://schemas.openxmlformats.org/officeDocument/2006/relationships/image" Target="media/image13.png"/><Relationship Id="rId68" Type="http://schemas.openxmlformats.org/officeDocument/2006/relationships/image" Target="media/image18.png"/><Relationship Id="rId16" Type="http://schemas.openxmlformats.org/officeDocument/2006/relationships/hyperlink" Target="https://dotnet.microsoft.com/en-us/download?utm_source=chatgpt.com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learn.microsoft.com/en-us/dotnet/csharp/whats-new/csharp-15" TargetMode="External"/><Relationship Id="rId32" Type="http://schemas.openxmlformats.org/officeDocument/2006/relationships/hyperlink" Target="https://azure.microsoft.com" TargetMode="External"/><Relationship Id="rId37" Type="http://schemas.openxmlformats.org/officeDocument/2006/relationships/hyperlink" Target="https://csharp-video-tutorials.blogspot.com/p/free-dot-net-video-tutorials-for.html" TargetMode="External"/><Relationship Id="rId40" Type="http://schemas.openxmlformats.org/officeDocument/2006/relationships/hyperlink" Target="https://daily.dev" TargetMode="External"/><Relationship Id="rId45" Type="http://schemas.openxmlformats.org/officeDocument/2006/relationships/hyperlink" Target="https://onecompiler.com/" TargetMode="External"/><Relationship Id="rId53" Type="http://schemas.openxmlformats.org/officeDocument/2006/relationships/image" Target="media/image4.png"/><Relationship Id="rId58" Type="http://schemas.openxmlformats.org/officeDocument/2006/relationships/image" Target="media/image8.png"/><Relationship Id="rId66" Type="http://schemas.openxmlformats.org/officeDocument/2006/relationships/image" Target="media/image16.png"/><Relationship Id="rId74" Type="http://schemas.openxmlformats.org/officeDocument/2006/relationships/image" Target="media/image24.png"/><Relationship Id="rId5" Type="http://schemas.openxmlformats.org/officeDocument/2006/relationships/numbering" Target="numbering.xml"/><Relationship Id="rId61" Type="http://schemas.openxmlformats.org/officeDocument/2006/relationships/image" Target="media/image11.png"/><Relationship Id="rId19" Type="http://schemas.openxmlformats.org/officeDocument/2006/relationships/hyperlink" Target="https://learn.microsoft.com/en-us/visualstudio/" TargetMode="External"/><Relationship Id="rId14" Type="http://schemas.openxmlformats.org/officeDocument/2006/relationships/hyperlink" Target="https://www.microsoft.com/en-us/windows/" TargetMode="External"/><Relationship Id="rId22" Type="http://schemas.openxmlformats.org/officeDocument/2006/relationships/hyperlink" Target="https://learn.microsoft.com/en-us/aspnet/core/tutorials/choose-web-ui" TargetMode="External"/><Relationship Id="rId27" Type="http://schemas.openxmlformats.org/officeDocument/2006/relationships/hyperlink" Target="https://learn.microsoft.com/en-us/dotnet/csharp/programming-guide/classes-and-structs/methods" TargetMode="External"/><Relationship Id="rId30" Type="http://schemas.openxmlformats.org/officeDocument/2006/relationships/hyperlink" Target="https://learn.microsoft.com/en-us/dotnet/standard/generics/interfaces" TargetMode="External"/><Relationship Id="rId35" Type="http://schemas.openxmlformats.org/officeDocument/2006/relationships/hyperlink" Target="https://learn.microsoft.com/en-us/dotnet/csharp/tour-of-csharp/tips-for-java-developers" TargetMode="External"/><Relationship Id="rId43" Type="http://schemas.openxmlformats.org/officeDocument/2006/relationships/hyperlink" Target="https://docs.oracle.com/javase/tutorial/java/javaOO/index.html" TargetMode="External"/><Relationship Id="rId48" Type="http://schemas.openxmlformats.org/officeDocument/2006/relationships/hyperlink" Target="https://dotnet.microsoft.com/en-us/download/dotnet/10.0" TargetMode="External"/><Relationship Id="rId56" Type="http://schemas.openxmlformats.org/officeDocument/2006/relationships/image" Target="media/image6.png"/><Relationship Id="rId64" Type="http://schemas.openxmlformats.org/officeDocument/2006/relationships/image" Target="media/image14.png"/><Relationship Id="rId69" Type="http://schemas.openxmlformats.org/officeDocument/2006/relationships/image" Target="media/image19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github.com/inayat68/CSharpTrainingSessionSolutions.git" TargetMode="External"/><Relationship Id="rId72" Type="http://schemas.openxmlformats.org/officeDocument/2006/relationships/image" Target="media/image22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hyperlink" Target="https://learn.microsoft.com/en-us/dotnet/core/install/windows" TargetMode="External"/><Relationship Id="rId25" Type="http://schemas.openxmlformats.org/officeDocument/2006/relationships/hyperlink" Target="https://learn.microsoft.com/en-us/dotnet/csharp/programming-guide/statements-expressions-operators/statements" TargetMode="External"/><Relationship Id="rId33" Type="http://schemas.openxmlformats.org/officeDocument/2006/relationships/hyperlink" Target="https://github.com/dotnet" TargetMode="External"/><Relationship Id="rId38" Type="http://schemas.openxmlformats.org/officeDocument/2006/relationships/hyperlink" Target="https://books.goalkicker.com/" TargetMode="External"/><Relationship Id="rId46" Type="http://schemas.openxmlformats.org/officeDocument/2006/relationships/hyperlink" Target="https://microsoftlearning.github.io/c-sharp-minor/" TargetMode="External"/><Relationship Id="rId59" Type="http://schemas.openxmlformats.org/officeDocument/2006/relationships/image" Target="media/image9.png"/><Relationship Id="rId67" Type="http://schemas.openxmlformats.org/officeDocument/2006/relationships/image" Target="media/image17.png"/><Relationship Id="rId20" Type="http://schemas.openxmlformats.org/officeDocument/2006/relationships/hyperlink" Target="https://learn.microsoft.com/en-us/dotnet/core/introduction" TargetMode="External"/><Relationship Id="rId41" Type="http://schemas.openxmlformats.org/officeDocument/2006/relationships/hyperlink" Target="https://docs.oracle.com/javase/tutorial/" TargetMode="External"/><Relationship Id="rId54" Type="http://schemas.openxmlformats.org/officeDocument/2006/relationships/hyperlink" Target="https://api.nuget.org/v3/index.json" TargetMode="External"/><Relationship Id="rId62" Type="http://schemas.openxmlformats.org/officeDocument/2006/relationships/image" Target="media/image12.png"/><Relationship Id="rId70" Type="http://schemas.openxmlformats.org/officeDocument/2006/relationships/image" Target="media/image20.png"/><Relationship Id="rId75" Type="http://schemas.openxmlformats.org/officeDocument/2006/relationships/hyperlink" Target="https://csharp-video-tutorials.blogspot.com/p/free-c-video-tutorial-for-beginners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tnet.microsoft.com/en-us/" TargetMode="External"/><Relationship Id="rId23" Type="http://schemas.openxmlformats.org/officeDocument/2006/relationships/hyperlink" Target="https://learn.microsoft.com/en-us/dotnet/csharp/" TargetMode="External"/><Relationship Id="rId28" Type="http://schemas.openxmlformats.org/officeDocument/2006/relationships/hyperlink" Target="https://learn.microsoft.com/en-us/dotnet/standard/collections/" TargetMode="External"/><Relationship Id="rId36" Type="http://schemas.openxmlformats.org/officeDocument/2006/relationships/hyperlink" Target="https://learn.microsoft.com/en-us/dotnet/csharp/tour-of-csharp/tips-for-python-developers" TargetMode="External"/><Relationship Id="rId49" Type="http://schemas.openxmlformats.org/officeDocument/2006/relationships/hyperlink" Target="https://dbeaver.io/download/" TargetMode="External"/><Relationship Id="rId57" Type="http://schemas.openxmlformats.org/officeDocument/2006/relationships/image" Target="media/image7.png"/><Relationship Id="rId10" Type="http://schemas.openxmlformats.org/officeDocument/2006/relationships/endnotes" Target="endnotes.xml"/><Relationship Id="rId31" Type="http://schemas.openxmlformats.org/officeDocument/2006/relationships/hyperlink" Target="https://learn.microsoft.com/en-us/dotnet/csharp/fundamentals/program-structure/" TargetMode="External"/><Relationship Id="rId44" Type="http://schemas.openxmlformats.org/officeDocument/2006/relationships/hyperlink" Target="https://maven.apache.org/" TargetMode="External"/><Relationship Id="rId52" Type="http://schemas.openxmlformats.org/officeDocument/2006/relationships/image" Target="media/image3.png"/><Relationship Id="rId60" Type="http://schemas.openxmlformats.org/officeDocument/2006/relationships/image" Target="media/image10.png"/><Relationship Id="rId65" Type="http://schemas.openxmlformats.org/officeDocument/2006/relationships/image" Target="media/image15.png"/><Relationship Id="rId73" Type="http://schemas.openxmlformats.org/officeDocument/2006/relationships/image" Target="media/image23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microsoft.com/en-pk" TargetMode="External"/><Relationship Id="rId18" Type="http://schemas.openxmlformats.org/officeDocument/2006/relationships/hyperlink" Target="https://visualstudio.microsoft.com/downloads/" TargetMode="External"/><Relationship Id="rId39" Type="http://schemas.openxmlformats.org/officeDocument/2006/relationships/hyperlink" Target="https://www.damirscorner.com/blog/posts/20260821-UnionTypesInCs15.html?via=dailydev" TargetMode="External"/><Relationship Id="rId34" Type="http://schemas.openxmlformats.org/officeDocument/2006/relationships/hyperlink" Target="https://www.nuget.org/" TargetMode="External"/><Relationship Id="rId50" Type="http://schemas.openxmlformats.org/officeDocument/2006/relationships/hyperlink" Target="https://git-scm.com/install/windows" TargetMode="External"/><Relationship Id="rId55" Type="http://schemas.openxmlformats.org/officeDocument/2006/relationships/image" Target="media/image5.png"/><Relationship Id="rId76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21.png"/><Relationship Id="rId2" Type="http://schemas.openxmlformats.org/officeDocument/2006/relationships/customXml" Target="../customXml/item2.xml"/><Relationship Id="rId29" Type="http://schemas.openxmlformats.org/officeDocument/2006/relationships/hyperlink" Target="https://learn.microsoft.com/en-us/dotnet/standard/generics/collection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yat.Rehman\AppData\Local\Microsoft\Office\16.0\DTS\en-PK%7bE62BD25C-BDF1-4CD6-BD80-6DFEB819191A%7d\%7b0810CDB6-9466-483E-8B91-56B710EACB65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{0810CDB6-9466-483E-8B91-56B710EACB65}TFc97815bb-36b3-4f03-9a37-9a8516cb4bec3de5899b_win32-d2331cdc6ab1.dotx</Template>
  <TotalTime>1113</TotalTime>
  <Pages>36</Pages>
  <Words>3759</Words>
  <Characters>21427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 Ur Rehman</dc:creator>
  <cp:keywords/>
  <dc:description/>
  <cp:lastModifiedBy>Inayat Rehman</cp:lastModifiedBy>
  <cp:revision>405</cp:revision>
  <dcterms:created xsi:type="dcterms:W3CDTF">2026-08-13T12:05:00Z</dcterms:created>
  <dcterms:modified xsi:type="dcterms:W3CDTF">2026-08-25T05:23:00Z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