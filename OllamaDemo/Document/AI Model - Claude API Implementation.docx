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1C6A" w14:textId="40A565BE" w:rsidR="005C6D45" w:rsidRDefault="00D02049" w:rsidP="00714BC1">
      <w:pPr>
        <w:pStyle w:val="Title"/>
        <w:rPr>
          <w:sz w:val="72"/>
          <w:szCs w:val="72"/>
        </w:rPr>
      </w:pPr>
      <w:r w:rsidRPr="00D02049">
        <w:rPr>
          <w:sz w:val="72"/>
          <w:szCs w:val="72"/>
        </w:rPr>
        <w:t>Implementing</w:t>
      </w:r>
      <w:r w:rsidR="00B80949">
        <w:rPr>
          <w:sz w:val="72"/>
          <w:szCs w:val="72"/>
        </w:rPr>
        <w:t xml:space="preserve"> LLMs Models</w:t>
      </w:r>
      <w:r w:rsidR="0081064D">
        <w:rPr>
          <w:sz w:val="72"/>
          <w:szCs w:val="72"/>
        </w:rPr>
        <w:br/>
      </w:r>
      <w:proofErr w:type="spellStart"/>
      <w:r w:rsidR="0075516C">
        <w:rPr>
          <w:b/>
          <w:bCs/>
          <w:color w:val="FFFF00"/>
          <w:sz w:val="72"/>
          <w:szCs w:val="72"/>
        </w:rPr>
        <w:t>Ollama+Deepseek</w:t>
      </w:r>
      <w:proofErr w:type="spellEnd"/>
      <w:r w:rsidRPr="00D02049">
        <w:rPr>
          <w:sz w:val="72"/>
          <w:szCs w:val="72"/>
        </w:rPr>
        <w:t xml:space="preserve"> in </w:t>
      </w:r>
      <w:r w:rsidRPr="0081064D">
        <w:rPr>
          <w:b/>
          <w:bCs/>
          <w:color w:val="FFFF00"/>
          <w:sz w:val="72"/>
          <w:szCs w:val="72"/>
        </w:rPr>
        <w:t>Star*M</w:t>
      </w:r>
      <w:r w:rsidR="0081064D">
        <w:rPr>
          <w:sz w:val="72"/>
          <w:szCs w:val="72"/>
        </w:rPr>
        <w:br/>
      </w:r>
      <w:r w:rsidRPr="00D02049">
        <w:rPr>
          <w:sz w:val="72"/>
          <w:szCs w:val="72"/>
        </w:rPr>
        <w:t xml:space="preserve">for </w:t>
      </w:r>
      <w:r w:rsidRPr="001D6671">
        <w:rPr>
          <w:b/>
          <w:bCs/>
          <w:color w:val="FFFF00"/>
          <w:sz w:val="72"/>
          <w:szCs w:val="72"/>
        </w:rPr>
        <w:t>Intelligent Database Migration</w:t>
      </w:r>
    </w:p>
    <w:p w14:paraId="1B56C56F" w14:textId="4887F695" w:rsidR="005C6D45" w:rsidRDefault="00A04932">
      <w:pPr>
        <w:pStyle w:val="Subtitle"/>
      </w:pPr>
      <w:bookmarkStart w:id="0" w:name="_Hlk487785372"/>
      <w:bookmarkEnd w:id="0"/>
      <w:r>
        <w:t>Star</w:t>
      </w:r>
      <w:r w:rsidR="002C76A4">
        <w:t>*</w:t>
      </w:r>
      <w:r>
        <w:t xml:space="preserve">M – </w:t>
      </w:r>
      <w:proofErr w:type="spellStart"/>
      <w:r w:rsidR="007F4B00">
        <w:t>mLogica</w:t>
      </w:r>
      <w:proofErr w:type="spellEnd"/>
      <w:r>
        <w:t xml:space="preserve"> Database Migration Tool</w:t>
      </w:r>
    </w:p>
    <w:p w14:paraId="3B65CDBC" w14:textId="067FC4A8" w:rsidR="003144D2" w:rsidRDefault="00795C3D" w:rsidP="003144D2">
      <w:pPr>
        <w:pStyle w:val="Heading1"/>
      </w:pPr>
      <w:r>
        <w:t xml:space="preserve">Our </w:t>
      </w:r>
      <w:r w:rsidR="003144D2">
        <w:t>Goal</w:t>
      </w:r>
    </w:p>
    <w:p w14:paraId="415D828A" w14:textId="1A2F5AE4" w:rsidR="003144D2" w:rsidRPr="003144D2" w:rsidRDefault="004D043E" w:rsidP="003144D2">
      <w:r>
        <w:t>Our</w:t>
      </w:r>
      <w:r w:rsidR="0018439C">
        <w:t xml:space="preserve"> </w:t>
      </w:r>
      <w:r w:rsidR="0013658A" w:rsidRPr="0013658A">
        <w:t xml:space="preserve">goal is to implement </w:t>
      </w:r>
      <w:r w:rsidR="0018439C">
        <w:t>‘</w:t>
      </w:r>
      <w:r w:rsidR="005A4EA5" w:rsidRPr="005A4EA5">
        <w:rPr>
          <w:i/>
          <w:iCs/>
          <w:u w:val="single"/>
        </w:rPr>
        <w:t xml:space="preserve">LLM Models </w:t>
      </w:r>
      <w:proofErr w:type="spellStart"/>
      <w:r w:rsidR="005A4EA5" w:rsidRPr="005A4EA5">
        <w:rPr>
          <w:i/>
          <w:iCs/>
          <w:u w:val="single"/>
        </w:rPr>
        <w:t>Ollama</w:t>
      </w:r>
      <w:proofErr w:type="spellEnd"/>
      <w:r w:rsidR="005A4EA5" w:rsidRPr="005A4EA5">
        <w:rPr>
          <w:i/>
          <w:iCs/>
          <w:u w:val="single"/>
        </w:rPr>
        <w:t xml:space="preserve"> + </w:t>
      </w:r>
      <w:proofErr w:type="spellStart"/>
      <w:r w:rsidR="005A4EA5" w:rsidRPr="005A4EA5">
        <w:rPr>
          <w:i/>
          <w:iCs/>
          <w:u w:val="single"/>
        </w:rPr>
        <w:t>Deepseek</w:t>
      </w:r>
      <w:proofErr w:type="spellEnd"/>
      <w:r w:rsidR="0018439C">
        <w:t>’</w:t>
      </w:r>
      <w:r w:rsidR="00865646">
        <w:t xml:space="preserve"> into</w:t>
      </w:r>
      <w:r w:rsidR="0013658A" w:rsidRPr="0013658A">
        <w:t xml:space="preserve"> </w:t>
      </w:r>
      <w:r w:rsidR="0018439C">
        <w:t>‘</w:t>
      </w:r>
      <w:r w:rsidR="0013658A" w:rsidRPr="004F2DFF">
        <w:rPr>
          <w:i/>
          <w:iCs/>
          <w:u w:val="single"/>
        </w:rPr>
        <w:t xml:space="preserve">Star*M </w:t>
      </w:r>
      <w:r w:rsidR="0018439C" w:rsidRPr="004F2DFF">
        <w:rPr>
          <w:i/>
          <w:iCs/>
          <w:u w:val="single"/>
        </w:rPr>
        <w:t>Tool</w:t>
      </w:r>
      <w:r w:rsidR="0018439C">
        <w:t xml:space="preserve">’ </w:t>
      </w:r>
      <w:r w:rsidR="004F2DFF">
        <w:t xml:space="preserve">on its </w:t>
      </w:r>
      <w:r w:rsidR="0013658A" w:rsidRPr="0013658A">
        <w:t>output to provide intelligent</w:t>
      </w:r>
      <w:r w:rsidR="00186503">
        <w:t>-</w:t>
      </w:r>
      <w:r w:rsidR="0013658A" w:rsidRPr="0013658A">
        <w:t>database</w:t>
      </w:r>
      <w:r w:rsidR="00186503">
        <w:t>-</w:t>
      </w:r>
      <w:r w:rsidR="0013658A" w:rsidRPr="0013658A">
        <w:t xml:space="preserve">migration </w:t>
      </w:r>
      <w:r w:rsidR="004F2DFF">
        <w:t>(</w:t>
      </w:r>
      <w:r w:rsidR="0013658A" w:rsidRPr="004F2DFF">
        <w:rPr>
          <w:i/>
          <w:iCs/>
        </w:rPr>
        <w:t>with corrections, suggestions, and compatible SQL output</w:t>
      </w:r>
      <w:r w:rsidR="004F2DFF">
        <w:t>)</w:t>
      </w:r>
      <w:r w:rsidR="0013658A" w:rsidRPr="0013658A">
        <w:t>.</w:t>
      </w:r>
    </w:p>
    <w:p w14:paraId="248E3FBF" w14:textId="4D1D4071" w:rsidR="008F7C08" w:rsidRDefault="000143D7" w:rsidP="008F7C08">
      <w:pPr>
        <w:pStyle w:val="Heading1"/>
      </w:pPr>
      <w:r>
        <w:t>LLM</w:t>
      </w:r>
    </w:p>
    <w:p w14:paraId="77BA50FA" w14:textId="77777777" w:rsidR="00640389" w:rsidRPr="00640389" w:rsidRDefault="00640389" w:rsidP="00640389">
      <w:pPr>
        <w:rPr>
          <w:lang w:val="en-PK"/>
        </w:rPr>
      </w:pPr>
      <w:r w:rsidRPr="00640389">
        <w:rPr>
          <w:b/>
          <w:bCs/>
          <w:lang w:val="en-PK"/>
        </w:rPr>
        <w:t>LLM = Large Language Model.</w:t>
      </w:r>
    </w:p>
    <w:p w14:paraId="41C16E26" w14:textId="77777777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An LLM is an AI model trained on a very large amount of text/code/data so that it can understand and generate human-like text.</w:t>
      </w:r>
    </w:p>
    <w:p w14:paraId="0F601174" w14:textId="77777777" w:rsidR="004F2B98" w:rsidRDefault="00640389" w:rsidP="00640389">
      <w:pPr>
        <w:rPr>
          <w:lang w:val="en-PK"/>
        </w:rPr>
      </w:pPr>
      <w:r w:rsidRPr="00640389">
        <w:rPr>
          <w:lang w:val="en-PK"/>
        </w:rPr>
        <w:t>For example:</w:t>
      </w:r>
      <w:r w:rsidR="009A1610">
        <w:rPr>
          <w:lang w:val="en-PK"/>
        </w:rPr>
        <w:t xml:space="preserve"> </w:t>
      </w:r>
    </w:p>
    <w:p w14:paraId="09B1F54B" w14:textId="1D4F89A4" w:rsidR="00640389" w:rsidRPr="004F2B98" w:rsidRDefault="009A1610" w:rsidP="004F2B98">
      <w:pPr>
        <w:pStyle w:val="ListParagraph"/>
        <w:numPr>
          <w:ilvl w:val="0"/>
          <w:numId w:val="45"/>
        </w:numPr>
        <w:rPr>
          <w:lang w:val="en-PK"/>
        </w:rPr>
      </w:pPr>
      <w:r w:rsidRPr="004F2B98">
        <w:rPr>
          <w:lang w:val="en-PK"/>
        </w:rPr>
        <w:t>I</w:t>
      </w:r>
      <w:r w:rsidR="00640389" w:rsidRPr="004F2B98">
        <w:rPr>
          <w:lang w:val="en-PK"/>
        </w:rPr>
        <w:t>nput:</w:t>
      </w:r>
    </w:p>
    <w:p w14:paraId="0B1BF64C" w14:textId="77777777" w:rsidR="00640389" w:rsidRPr="004F2B98" w:rsidRDefault="00640389" w:rsidP="004F2B98">
      <w:pPr>
        <w:pStyle w:val="ListParagraph"/>
        <w:numPr>
          <w:ilvl w:val="1"/>
          <w:numId w:val="44"/>
        </w:numPr>
        <w:rPr>
          <w:lang w:val="en-PK"/>
        </w:rPr>
      </w:pPr>
      <w:r w:rsidRPr="004F2B98">
        <w:rPr>
          <w:lang w:val="en-PK"/>
        </w:rPr>
        <w:t>Convert this SQL Server query to PostgreSQL:</w:t>
      </w:r>
    </w:p>
    <w:p w14:paraId="133B9896" w14:textId="0491A292" w:rsidR="00640389" w:rsidRPr="004F2B98" w:rsidRDefault="00640389" w:rsidP="004F2B98">
      <w:pPr>
        <w:pStyle w:val="ListParagraph"/>
        <w:numPr>
          <w:ilvl w:val="2"/>
          <w:numId w:val="44"/>
        </w:numPr>
        <w:rPr>
          <w:lang w:val="en-PK"/>
        </w:rPr>
      </w:pPr>
      <w:r w:rsidRPr="004F2B98">
        <w:rPr>
          <w:lang w:val="en-PK"/>
        </w:rPr>
        <w:t>SELECT TOP 10 *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FROM Employees;</w:t>
      </w:r>
    </w:p>
    <w:p w14:paraId="70596750" w14:textId="6EFE0AE3" w:rsidR="00640389" w:rsidRPr="004F2B98" w:rsidRDefault="004F2B98" w:rsidP="004F2B98">
      <w:pPr>
        <w:pStyle w:val="ListParagraph"/>
        <w:numPr>
          <w:ilvl w:val="0"/>
          <w:numId w:val="44"/>
        </w:numPr>
        <w:rPr>
          <w:lang w:val="en-PK"/>
        </w:rPr>
      </w:pPr>
      <w:r>
        <w:rPr>
          <w:lang w:val="en-PK"/>
        </w:rPr>
        <w:t xml:space="preserve">Output by </w:t>
      </w:r>
      <w:r w:rsidR="00640389" w:rsidRPr="004F2B98">
        <w:rPr>
          <w:lang w:val="en-PK"/>
        </w:rPr>
        <w:t>LLM:</w:t>
      </w:r>
    </w:p>
    <w:p w14:paraId="465B9D18" w14:textId="1AEB9DC4" w:rsidR="00640389" w:rsidRPr="004F2B98" w:rsidRDefault="00640389" w:rsidP="004F2B98">
      <w:pPr>
        <w:pStyle w:val="ListParagraph"/>
        <w:numPr>
          <w:ilvl w:val="1"/>
          <w:numId w:val="44"/>
        </w:numPr>
        <w:rPr>
          <w:lang w:val="en-PK"/>
        </w:rPr>
      </w:pPr>
      <w:r w:rsidRPr="004F2B98">
        <w:rPr>
          <w:lang w:val="en-PK"/>
        </w:rPr>
        <w:t>SELECT *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FROM Employees</w:t>
      </w:r>
      <w:r w:rsidR="009A1610" w:rsidRPr="004F2B98">
        <w:rPr>
          <w:lang w:val="en-PK"/>
        </w:rPr>
        <w:t xml:space="preserve"> </w:t>
      </w:r>
      <w:r w:rsidRPr="004F2B98">
        <w:rPr>
          <w:lang w:val="en-PK"/>
        </w:rPr>
        <w:t>LIMIT 10;</w:t>
      </w:r>
    </w:p>
    <w:p w14:paraId="64C22FEA" w14:textId="209EED4E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An LLM doesn't normally work like a traditional C# function:</w:t>
      </w:r>
      <w:r w:rsidR="00423C9C">
        <w:rPr>
          <w:lang w:val="en-PK"/>
        </w:rPr>
        <w:t xml:space="preserve"> </w:t>
      </w:r>
      <w:proofErr w:type="spellStart"/>
      <w:r w:rsidRPr="00640389">
        <w:rPr>
          <w:lang w:val="en-PK"/>
        </w:rPr>
        <w:t>ConvertSqlServerToPostgreSql</w:t>
      </w:r>
      <w:proofErr w:type="spellEnd"/>
      <w:r w:rsidRPr="00640389">
        <w:rPr>
          <w:lang w:val="en-PK"/>
        </w:rPr>
        <w:t>(</w:t>
      </w:r>
      <w:proofErr w:type="spellStart"/>
      <w:r w:rsidRPr="00640389">
        <w:rPr>
          <w:lang w:val="en-PK"/>
        </w:rPr>
        <w:t>sql</w:t>
      </w:r>
      <w:proofErr w:type="spellEnd"/>
      <w:r w:rsidRPr="00640389">
        <w:rPr>
          <w:lang w:val="en-PK"/>
        </w:rPr>
        <w:t>);</w:t>
      </w:r>
    </w:p>
    <w:p w14:paraId="08B50040" w14:textId="77777777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Instead, you give it instructions and context:</w:t>
      </w:r>
    </w:p>
    <w:p w14:paraId="22D73B5E" w14:textId="77777777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You are a database migration expert.</w:t>
      </w:r>
    </w:p>
    <w:p w14:paraId="61F4C7AA" w14:textId="029E2AE5" w:rsidR="00640389" w:rsidRPr="004F2B98" w:rsidRDefault="00640389" w:rsidP="004F2B98">
      <w:pPr>
        <w:pStyle w:val="ListParagraph"/>
        <w:numPr>
          <w:ilvl w:val="0"/>
          <w:numId w:val="43"/>
        </w:numPr>
        <w:rPr>
          <w:lang w:val="en-PK"/>
        </w:rPr>
      </w:pPr>
      <w:r w:rsidRPr="004F2B98">
        <w:rPr>
          <w:b/>
          <w:bCs/>
          <w:lang w:val="en-PK"/>
        </w:rPr>
        <w:t>Source database:</w:t>
      </w:r>
      <w:r w:rsidR="00423C9C" w:rsidRPr="004F2B98">
        <w:rPr>
          <w:lang w:val="en-PK"/>
        </w:rPr>
        <w:t xml:space="preserve"> </w:t>
      </w:r>
      <w:r w:rsidRPr="004F2B98">
        <w:rPr>
          <w:lang w:val="en-PK"/>
        </w:rPr>
        <w:t>Microsoft SQL Server</w:t>
      </w:r>
    </w:p>
    <w:p w14:paraId="311B3B6E" w14:textId="72181A97" w:rsidR="00640389" w:rsidRPr="004F2B98" w:rsidRDefault="00640389" w:rsidP="004F2B98">
      <w:pPr>
        <w:pStyle w:val="ListParagraph"/>
        <w:numPr>
          <w:ilvl w:val="0"/>
          <w:numId w:val="43"/>
        </w:numPr>
        <w:rPr>
          <w:lang w:val="en-PK"/>
        </w:rPr>
      </w:pPr>
      <w:r w:rsidRPr="004F2B98">
        <w:rPr>
          <w:b/>
          <w:bCs/>
          <w:lang w:val="en-PK"/>
        </w:rPr>
        <w:t>Target database:</w:t>
      </w:r>
      <w:r w:rsidR="00423C9C" w:rsidRPr="004F2B98">
        <w:rPr>
          <w:lang w:val="en-PK"/>
        </w:rPr>
        <w:t xml:space="preserve"> </w:t>
      </w:r>
      <w:r w:rsidRPr="004F2B98">
        <w:rPr>
          <w:lang w:val="en-PK"/>
        </w:rPr>
        <w:t>PostgreSQL</w:t>
      </w:r>
    </w:p>
    <w:p w14:paraId="7CC3AEEB" w14:textId="5203EBF8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t>Convert the following query.</w:t>
      </w:r>
    </w:p>
    <w:p w14:paraId="7A1A63E8" w14:textId="77777777" w:rsidR="00640389" w:rsidRPr="00640389" w:rsidRDefault="00640389" w:rsidP="00640389">
      <w:pPr>
        <w:rPr>
          <w:lang w:val="en-PK"/>
        </w:rPr>
      </w:pPr>
      <w:r w:rsidRPr="00640389">
        <w:rPr>
          <w:lang w:val="en-PK"/>
        </w:rPr>
        <w:lastRenderedPageBreak/>
        <w:t>The model predicts/generates an appropriate response based on what it learned during training and the instructions you provide.</w:t>
      </w:r>
    </w:p>
    <w:p w14:paraId="3B4FBA39" w14:textId="6C9109E5" w:rsidR="0039168E" w:rsidRDefault="004F2B98" w:rsidP="0039168E">
      <w:pPr>
        <w:pStyle w:val="Heading1"/>
      </w:pPr>
      <w:r>
        <w:t>Foundation Model</w:t>
      </w:r>
    </w:p>
    <w:p w14:paraId="165E2A22" w14:textId="11D230D3" w:rsidR="00355408" w:rsidRPr="00355408" w:rsidRDefault="00355408" w:rsidP="00355408">
      <w:pPr>
        <w:rPr>
          <w:lang w:val="en-PK"/>
        </w:rPr>
      </w:pPr>
      <w:r w:rsidRPr="00355408">
        <w:rPr>
          <w:lang w:val="en-PK"/>
        </w:rPr>
        <w:t xml:space="preserve">A </w:t>
      </w:r>
      <w:r w:rsidRPr="00355408">
        <w:rPr>
          <w:b/>
          <w:bCs/>
          <w:lang w:val="en-PK"/>
        </w:rPr>
        <w:t>Foundation Model</w:t>
      </w:r>
      <w:r w:rsidRPr="00355408">
        <w:rPr>
          <w:lang w:val="en-PK"/>
        </w:rPr>
        <w:t xml:space="preserve"> (FM) is a general-purpose AI model that has been trained on large datasets and can be adapted for many different tasks.</w:t>
      </w:r>
    </w:p>
    <w:p w14:paraId="03F7BEAD" w14:textId="4DDEAF4E" w:rsidR="00355408" w:rsidRPr="00355408" w:rsidRDefault="00355408" w:rsidP="00355408">
      <w:pPr>
        <w:rPr>
          <w:lang w:val="en-PK"/>
        </w:rPr>
      </w:pPr>
      <w:r w:rsidRPr="00355408">
        <w:rPr>
          <w:lang w:val="en-PK"/>
        </w:rPr>
        <w:t>Examples include:</w:t>
      </w:r>
      <w:r w:rsidR="00965061">
        <w:rPr>
          <w:lang w:val="en-PK"/>
        </w:rPr>
        <w:t xml:space="preserve"> </w:t>
      </w:r>
    </w:p>
    <w:p w14:paraId="525AB0E3" w14:textId="77777777" w:rsidR="00355408" w:rsidRPr="00965061" w:rsidRDefault="00355408" w:rsidP="00965061">
      <w:pPr>
        <w:pStyle w:val="ListParagraph"/>
        <w:numPr>
          <w:ilvl w:val="0"/>
          <w:numId w:val="47"/>
        </w:numPr>
        <w:rPr>
          <w:lang w:val="en-PK"/>
        </w:rPr>
      </w:pPr>
      <w:r w:rsidRPr="00965061">
        <w:rPr>
          <w:lang w:val="en-PK"/>
        </w:rPr>
        <w:t>Language understanding</w:t>
      </w:r>
    </w:p>
    <w:p w14:paraId="7C40DD96" w14:textId="77777777" w:rsidR="00355408" w:rsidRPr="00355408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Code generation</w:t>
      </w:r>
    </w:p>
    <w:p w14:paraId="5F81BDA0" w14:textId="77777777" w:rsidR="00355408" w:rsidRPr="00355408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SQL conversion</w:t>
      </w:r>
    </w:p>
    <w:p w14:paraId="0F547FF7" w14:textId="77777777" w:rsidR="00355408" w:rsidRPr="00355408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Summarization</w:t>
      </w:r>
    </w:p>
    <w:p w14:paraId="37BDDC3B" w14:textId="77777777" w:rsidR="00355408" w:rsidRPr="00355408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Question answering</w:t>
      </w:r>
    </w:p>
    <w:p w14:paraId="09B69170" w14:textId="77777777" w:rsidR="00355408" w:rsidRPr="00355408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Reasoning</w:t>
      </w:r>
    </w:p>
    <w:p w14:paraId="6E175C1C" w14:textId="1914D962" w:rsidR="00355408" w:rsidRPr="0033622C" w:rsidRDefault="00355408" w:rsidP="00355408">
      <w:pPr>
        <w:pStyle w:val="ListParagraph"/>
        <w:numPr>
          <w:ilvl w:val="0"/>
          <w:numId w:val="46"/>
        </w:numPr>
        <w:rPr>
          <w:lang w:val="en-PK"/>
        </w:rPr>
      </w:pPr>
      <w:r w:rsidRPr="00355408">
        <w:rPr>
          <w:lang w:val="en-PK"/>
        </w:rPr>
        <w:t>Translation</w:t>
      </w:r>
    </w:p>
    <w:p w14:paraId="5A11954C" w14:textId="73676B55" w:rsidR="0039168E" w:rsidRDefault="00355408" w:rsidP="00355408">
      <w:pPr>
        <w:rPr>
          <w:lang w:val="en-PK"/>
        </w:rPr>
      </w:pPr>
      <w:r w:rsidRPr="00355408">
        <w:rPr>
          <w:lang w:val="en-PK"/>
        </w:rPr>
        <w:t>Models such as Claude, Llama, Nova and DeepSeek can be used as foundation models, depending on the specific model and deployment.</w:t>
      </w:r>
      <w:r>
        <w:rPr>
          <w:lang w:val="en-PK"/>
        </w:rPr>
        <w:t xml:space="preserve"> </w:t>
      </w:r>
    </w:p>
    <w:p w14:paraId="6AC526CA" w14:textId="45F6785F" w:rsidR="00E736C7" w:rsidRDefault="004F2B98" w:rsidP="00E736C7">
      <w:pPr>
        <w:pStyle w:val="Heading1"/>
      </w:pPr>
      <w:r>
        <w:t>Deep Seek Model</w:t>
      </w:r>
    </w:p>
    <w:p w14:paraId="53B3A082" w14:textId="0CCFADC1" w:rsidR="0033622C" w:rsidRPr="0033622C" w:rsidRDefault="0033622C" w:rsidP="0033622C">
      <w:pPr>
        <w:rPr>
          <w:lang w:val="en-PK"/>
        </w:rPr>
      </w:pPr>
      <w:r w:rsidRPr="0033622C">
        <w:rPr>
          <w:lang w:val="en-PK"/>
        </w:rPr>
        <w:t>DeepSeek is the organization/model developer behind the DeepSeek family of AI models.</w:t>
      </w:r>
    </w:p>
    <w:p w14:paraId="78F94ECF" w14:textId="109A5C32" w:rsidR="0033622C" w:rsidRPr="0033622C" w:rsidRDefault="0033622C" w:rsidP="0033622C">
      <w:pPr>
        <w:rPr>
          <w:lang w:val="en-PK"/>
        </w:rPr>
      </w:pPr>
      <w:r w:rsidRPr="0033622C">
        <w:rPr>
          <w:lang w:val="en-PK"/>
        </w:rPr>
        <w:t>You are currently using:</w:t>
      </w:r>
    </w:p>
    <w:p w14:paraId="3D43A627" w14:textId="588F681F" w:rsidR="0033622C" w:rsidRPr="0033622C" w:rsidRDefault="0033622C" w:rsidP="0033622C">
      <w:pPr>
        <w:pStyle w:val="ListParagraph"/>
        <w:numPr>
          <w:ilvl w:val="0"/>
          <w:numId w:val="49"/>
        </w:numPr>
        <w:rPr>
          <w:lang w:val="en-PK"/>
        </w:rPr>
      </w:pPr>
      <w:r w:rsidRPr="0033622C">
        <w:rPr>
          <w:lang w:val="en-PK"/>
        </w:rPr>
        <w:t>DeepSeek-R1</w:t>
      </w:r>
    </w:p>
    <w:p w14:paraId="19AAA409" w14:textId="1B885772" w:rsidR="0033622C" w:rsidRPr="0033622C" w:rsidRDefault="0033622C" w:rsidP="0033622C">
      <w:pPr>
        <w:rPr>
          <w:lang w:val="en-PK"/>
        </w:rPr>
      </w:pPr>
      <w:r w:rsidRPr="0033622C">
        <w:rPr>
          <w:lang w:val="en-PK"/>
        </w:rPr>
        <w:t xml:space="preserve">DeepSeek-R1 is a reasoning-oriented model family. </w:t>
      </w:r>
      <w:proofErr w:type="spellStart"/>
      <w:r w:rsidRPr="0033622C">
        <w:rPr>
          <w:lang w:val="en-PK"/>
        </w:rPr>
        <w:t>Ollama's</w:t>
      </w:r>
      <w:proofErr w:type="spellEnd"/>
      <w:r w:rsidRPr="0033622C">
        <w:rPr>
          <w:lang w:val="en-PK"/>
        </w:rPr>
        <w:t xml:space="preserve"> current model library lists several sizes, including 1.5B, 7B, 8B, 14B, 32B, 70B and 671B variants.</w:t>
      </w:r>
    </w:p>
    <w:p w14:paraId="0487A0A3" w14:textId="79650AB2" w:rsidR="0033622C" w:rsidRPr="0033622C" w:rsidRDefault="0033622C" w:rsidP="0033622C">
      <w:pPr>
        <w:rPr>
          <w:lang w:val="en-PK"/>
        </w:rPr>
      </w:pPr>
      <w:r w:rsidRPr="0033622C">
        <w:rPr>
          <w:lang w:val="en-PK"/>
        </w:rPr>
        <w:t>For example:</w:t>
      </w:r>
    </w:p>
    <w:p w14:paraId="622A4DF3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deepseek-r1:1.5b</w:t>
      </w:r>
    </w:p>
    <w:p w14:paraId="0BFD6116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deepseek-r1:7b</w:t>
      </w:r>
    </w:p>
    <w:p w14:paraId="12823B7F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deepseek-r1:8b</w:t>
      </w:r>
    </w:p>
    <w:p w14:paraId="29313AF3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deepseek-r1:14b</w:t>
      </w:r>
    </w:p>
    <w:p w14:paraId="60AF3E83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deepseek-r1:32b</w:t>
      </w:r>
    </w:p>
    <w:p w14:paraId="3DFE174F" w14:textId="77777777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deepseek-r1:70b</w:t>
      </w:r>
    </w:p>
    <w:p w14:paraId="1E6C1A46" w14:textId="57D104DE" w:rsidR="0033622C" w:rsidRPr="0033622C" w:rsidRDefault="0033622C" w:rsidP="0033622C">
      <w:pPr>
        <w:pStyle w:val="ListParagraph"/>
        <w:numPr>
          <w:ilvl w:val="0"/>
          <w:numId w:val="48"/>
        </w:numPr>
        <w:rPr>
          <w:lang w:val="en-PK"/>
        </w:rPr>
      </w:pPr>
      <w:r w:rsidRPr="0033622C">
        <w:rPr>
          <w:lang w:val="en-PK"/>
        </w:rPr>
        <w:t>deepseek-r1:671b</w:t>
      </w:r>
    </w:p>
    <w:p w14:paraId="7E5DD277" w14:textId="77777777" w:rsidR="0033622C" w:rsidRDefault="0033622C" w:rsidP="00E736C7">
      <w:pPr>
        <w:rPr>
          <w:lang w:val="en-PK"/>
        </w:rPr>
      </w:pPr>
    </w:p>
    <w:p w14:paraId="216709E3" w14:textId="77777777" w:rsidR="0033622C" w:rsidRDefault="0033622C" w:rsidP="00E736C7">
      <w:pPr>
        <w:rPr>
          <w:lang w:val="en-PK"/>
        </w:rPr>
      </w:pPr>
    </w:p>
    <w:p w14:paraId="061EE18F" w14:textId="298FAEE9" w:rsidR="0033622C" w:rsidRDefault="001D6648" w:rsidP="0033622C">
      <w:pPr>
        <w:pStyle w:val="Heading1"/>
      </w:pPr>
      <w:r>
        <w:lastRenderedPageBreak/>
        <w:t>7b means?</w:t>
      </w:r>
    </w:p>
    <w:p w14:paraId="45236702" w14:textId="77777777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When you use:</w:t>
      </w:r>
    </w:p>
    <w:p w14:paraId="255BF0C2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deepseek-r1:7b</w:t>
      </w:r>
    </w:p>
    <w:p w14:paraId="752DA12D" w14:textId="421AE864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the 7B means approximately 7 billion parameters.</w:t>
      </w:r>
    </w:p>
    <w:p w14:paraId="2E6EEAC4" w14:textId="0C4159B3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A parameter is a learned numerical value inside the neural network.</w:t>
      </w:r>
    </w:p>
    <w:p w14:paraId="28B08954" w14:textId="4A948407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Think of it very simply as:</w:t>
      </w:r>
    </w:p>
    <w:p w14:paraId="17912CF7" w14:textId="199A8172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1.5B →</w:t>
      </w:r>
      <w:r w:rsidRPr="001D6648">
        <w:rPr>
          <w:lang w:val="en-PK"/>
        </w:rPr>
        <w:t xml:space="preserve"> smaller model</w:t>
      </w:r>
    </w:p>
    <w:p w14:paraId="3776C437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7B    → medium/small local model</w:t>
      </w:r>
    </w:p>
    <w:p w14:paraId="62524C91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8B    → medium local model</w:t>
      </w:r>
    </w:p>
    <w:p w14:paraId="0A5047AC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14B   → larger</w:t>
      </w:r>
    </w:p>
    <w:p w14:paraId="44DA41AA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32B   → much larger</w:t>
      </w:r>
    </w:p>
    <w:p w14:paraId="0415E8BC" w14:textId="77777777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70B   → very large</w:t>
      </w:r>
    </w:p>
    <w:p w14:paraId="01F4FB7D" w14:textId="5A1A92F4" w:rsidR="001D6648" w:rsidRPr="001D6648" w:rsidRDefault="001D6648" w:rsidP="001D6648">
      <w:pPr>
        <w:pStyle w:val="ListParagraph"/>
        <w:numPr>
          <w:ilvl w:val="0"/>
          <w:numId w:val="50"/>
        </w:numPr>
        <w:rPr>
          <w:lang w:val="en-PK"/>
        </w:rPr>
      </w:pPr>
      <w:r w:rsidRPr="001D6648">
        <w:rPr>
          <w:lang w:val="en-PK"/>
        </w:rPr>
        <w:t>671</w:t>
      </w:r>
      <w:r w:rsidRPr="001D6648">
        <w:rPr>
          <w:lang w:val="en-PK"/>
        </w:rPr>
        <w:t>B →</w:t>
      </w:r>
      <w:r w:rsidRPr="001D6648">
        <w:rPr>
          <w:lang w:val="en-PK"/>
        </w:rPr>
        <w:t xml:space="preserve"> extremely large</w:t>
      </w:r>
    </w:p>
    <w:p w14:paraId="49B2F4DE" w14:textId="4884724E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More parameters do not automatically mean better for your particular task.</w:t>
      </w:r>
    </w:p>
    <w:p w14:paraId="58E07F44" w14:textId="1C22081C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They generally require more memory and computational resources.</w:t>
      </w:r>
    </w:p>
    <w:p w14:paraId="2575F9FF" w14:textId="609DD19E" w:rsidR="001D6648" w:rsidRPr="001D6648" w:rsidRDefault="001D6648" w:rsidP="001D6648">
      <w:pPr>
        <w:rPr>
          <w:lang w:val="en-PK"/>
        </w:rPr>
      </w:pPr>
      <w:r w:rsidRPr="001D6648">
        <w:rPr>
          <w:lang w:val="en-PK"/>
        </w:rPr>
        <w:t>For your local Star*M development, 7B or 8B is much more practical than 70B or 671B.</w:t>
      </w:r>
    </w:p>
    <w:p w14:paraId="70D3BDA2" w14:textId="3A0479A3" w:rsidR="0033622C" w:rsidRDefault="001D6648" w:rsidP="001D6648">
      <w:pPr>
        <w:rPr>
          <w:lang w:val="en-PK"/>
        </w:rPr>
      </w:pPr>
      <w:proofErr w:type="spellStart"/>
      <w:r w:rsidRPr="001D6648">
        <w:rPr>
          <w:lang w:val="en-PK"/>
        </w:rPr>
        <w:t>Ollama</w:t>
      </w:r>
      <w:proofErr w:type="spellEnd"/>
      <w:r w:rsidRPr="001D6648">
        <w:rPr>
          <w:lang w:val="en-PK"/>
        </w:rPr>
        <w:t xml:space="preserve"> currently lists the deepseek-r1:7b model at about 4.7 GB, while the 8B version is about 5.2 GB.</w:t>
      </w:r>
    </w:p>
    <w:p w14:paraId="5F0C3EEA" w14:textId="1F578F3D" w:rsidR="00F72517" w:rsidRDefault="003D68F7" w:rsidP="00F72517">
      <w:pPr>
        <w:pStyle w:val="Heading1"/>
      </w:pPr>
      <w:r>
        <w:t>What is OLLAMA?</w:t>
      </w:r>
    </w:p>
    <w:p w14:paraId="7EB61832" w14:textId="0EE46D63" w:rsidR="003D68F7" w:rsidRPr="003D68F7" w:rsidRDefault="003D68F7" w:rsidP="003D68F7">
      <w:pPr>
        <w:rPr>
          <w:lang w:val="en-PK"/>
        </w:rPr>
      </w:pPr>
      <w:proofErr w:type="spellStart"/>
      <w:r w:rsidRPr="003D68F7">
        <w:rPr>
          <w:lang w:val="en-PK"/>
        </w:rPr>
        <w:t>Ollama</w:t>
      </w:r>
      <w:proofErr w:type="spellEnd"/>
      <w:r w:rsidRPr="003D68F7">
        <w:rPr>
          <w:lang w:val="en-PK"/>
        </w:rPr>
        <w:t xml:space="preserve"> is not the LLM.</w:t>
      </w:r>
      <w:r>
        <w:rPr>
          <w:lang w:val="en-PK"/>
        </w:rPr>
        <w:t xml:space="preserve"> It</w:t>
      </w:r>
      <w:r w:rsidRPr="003D68F7">
        <w:rPr>
          <w:lang w:val="en-PK"/>
        </w:rPr>
        <w:t xml:space="preserve"> is the local runtime/platform that downloads, manages, loads and runs models on your computer.</w:t>
      </w:r>
      <w:r w:rsidR="007644FD">
        <w:rPr>
          <w:lang w:val="en-PK"/>
        </w:rPr>
        <w:t xml:space="preserve"> </w:t>
      </w:r>
      <w:r w:rsidRPr="003D68F7">
        <w:rPr>
          <w:lang w:val="en-PK"/>
        </w:rPr>
        <w:t>Think about it this way:</w:t>
      </w:r>
    </w:p>
    <w:p w14:paraId="2ACB268F" w14:textId="464D3348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            </w:t>
      </w:r>
      <w:r w:rsidR="007644FD">
        <w:rPr>
          <w:lang w:val="en-PK"/>
        </w:rPr>
        <w:tab/>
      </w:r>
      <w:r w:rsidR="007644FD">
        <w:rPr>
          <w:lang w:val="en-PK"/>
        </w:rPr>
        <w:tab/>
        <w:t xml:space="preserve">        </w:t>
      </w:r>
      <w:proofErr w:type="spellStart"/>
      <w:r w:rsidRPr="003D68F7">
        <w:rPr>
          <w:lang w:val="en-PK"/>
        </w:rPr>
        <w:t>Ollama</w:t>
      </w:r>
      <w:proofErr w:type="spellEnd"/>
    </w:p>
    <w:p w14:paraId="4E93011C" w14:textId="0904AFC0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              </w:t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Pr="003D68F7">
        <w:rPr>
          <w:rFonts w:ascii="MS Gothic" w:eastAsia="MS Gothic" w:hAnsi="MS Gothic" w:cs="MS Gothic" w:hint="eastAsia"/>
          <w:lang w:val="en-PK"/>
        </w:rPr>
        <w:t>│</w:t>
      </w:r>
    </w:p>
    <w:p w14:paraId="789E5BBF" w14:textId="3D429F15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40BEBD" wp14:editId="34F23F2B">
                <wp:simplePos x="0" y="0"/>
                <wp:positionH relativeFrom="column">
                  <wp:posOffset>3405158</wp:posOffset>
                </wp:positionH>
                <wp:positionV relativeFrom="paragraph">
                  <wp:posOffset>273966</wp:posOffset>
                </wp:positionV>
                <wp:extent cx="0" cy="364638"/>
                <wp:effectExtent l="76200" t="0" r="76200" b="54610"/>
                <wp:wrapNone/>
                <wp:docPr id="597311556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2B42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68.1pt;margin-top:21.55pt;width:0;height:2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F7346" wp14:editId="3774DE8C">
                <wp:simplePos x="0" y="0"/>
                <wp:positionH relativeFrom="column">
                  <wp:posOffset>1873678</wp:posOffset>
                </wp:positionH>
                <wp:positionV relativeFrom="paragraph">
                  <wp:posOffset>268496</wp:posOffset>
                </wp:positionV>
                <wp:extent cx="0" cy="364638"/>
                <wp:effectExtent l="76200" t="0" r="76200" b="54610"/>
                <wp:wrapNone/>
                <wp:docPr id="178578159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70CCF" id="Straight Arrow Connector 25" o:spid="_x0000_s1026" type="#_x0000_t32" style="position:absolute;margin-left:147.55pt;margin-top:21.15pt;width:0;height:2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95F4E" wp14:editId="0C9DDC1E">
                <wp:simplePos x="0" y="0"/>
                <wp:positionH relativeFrom="column">
                  <wp:posOffset>328174</wp:posOffset>
                </wp:positionH>
                <wp:positionV relativeFrom="paragraph">
                  <wp:posOffset>280604</wp:posOffset>
                </wp:positionV>
                <wp:extent cx="0" cy="364638"/>
                <wp:effectExtent l="76200" t="0" r="76200" b="54610"/>
                <wp:wrapNone/>
                <wp:docPr id="149422746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91076" id="Straight Arrow Connector 25" o:spid="_x0000_s1026" type="#_x0000_t32" style="position:absolute;margin-left:25.85pt;margin-top:22.1pt;width:0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" strokecolor="#5b9bd5 [3204]" strokeweight=".5pt">
                <v:stroke endarrow="block" joinstyle="miter"/>
              </v:shape>
            </w:pict>
          </mc:Fallback>
        </mc:AlternateContent>
      </w:r>
      <w:r w:rsidR="003D68F7" w:rsidRPr="003D68F7">
        <w:rPr>
          <w:lang w:val="en-PK"/>
        </w:rPr>
        <w:t xml:space="preserve">       </w:t>
      </w:r>
      <w:r w:rsidR="003D68F7" w:rsidRPr="003D68F7">
        <w:rPr>
          <w:rFonts w:ascii="MS Gothic" w:eastAsia="MS Gothic" w:hAnsi="MS Gothic" w:cs="MS Gothic" w:hint="eastAsia"/>
          <w:lang w:val="en-PK"/>
        </w:rPr>
        <w:t>┌──────────┼──────────┐</w: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69823F" wp14:editId="03B6A240">
                <wp:simplePos x="0" y="0"/>
                <wp:positionH relativeFrom="column">
                  <wp:posOffset>784860</wp:posOffset>
                </wp:positionH>
                <wp:positionV relativeFrom="paragraph">
                  <wp:posOffset>7354570</wp:posOffset>
                </wp:positionV>
                <wp:extent cx="0" cy="364638"/>
                <wp:effectExtent l="76200" t="0" r="76200" b="54610"/>
                <wp:wrapNone/>
                <wp:docPr id="150291444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769F9" id="Straight Arrow Connector 25" o:spid="_x0000_s1026" type="#_x0000_t32" style="position:absolute;margin-left:61.8pt;margin-top:579.1pt;width:0;height:2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7B325E" wp14:editId="6147EDB4">
                <wp:simplePos x="0" y="0"/>
                <wp:positionH relativeFrom="column">
                  <wp:posOffset>2330450</wp:posOffset>
                </wp:positionH>
                <wp:positionV relativeFrom="paragraph">
                  <wp:posOffset>7342505</wp:posOffset>
                </wp:positionV>
                <wp:extent cx="0" cy="364638"/>
                <wp:effectExtent l="76200" t="0" r="76200" b="54610"/>
                <wp:wrapNone/>
                <wp:docPr id="120336138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5D6D7" id="Straight Arrow Connector 25" o:spid="_x0000_s1026" type="#_x0000_t32" style="position:absolute;margin-left:183.5pt;margin-top:578.15pt;width:0;height:28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AuZu4zfAAAADQEAAA8AAABkcnMvZG93bnJldi54&#10;bWxMj81OwzAQhO9IvIO1SNyo8yNSCHEqhESPIAoHuLnxNo4ar6PYTQJPzyIOcNyZ0ew31WZxvZhw&#10;DJ0nBekqAYHUeNNRq+Dt9fHqBkSImozuPaGCTwywqc/PKl0aP9MLTrvYCi6hUGoFNsahlDI0Fp0O&#10;Kz8gsXfwo9ORz7GVZtQzl7teZklSSKc74g9WD/hgsTnuTk7Bc/s+uYy2nTzcfnxt2ydztHNU6vJi&#10;ub8DEXGJf2H4wWd0qJlp709kgugV5MWat0Q20usiB8GRX2nPUpbma5B1Jf+vqL8B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C5m7jN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76FD04" wp14:editId="32D54823">
                <wp:simplePos x="0" y="0"/>
                <wp:positionH relativeFrom="column">
                  <wp:posOffset>3862070</wp:posOffset>
                </wp:positionH>
                <wp:positionV relativeFrom="paragraph">
                  <wp:posOffset>7348220</wp:posOffset>
                </wp:positionV>
                <wp:extent cx="0" cy="364638"/>
                <wp:effectExtent l="76200" t="0" r="76200" b="54610"/>
                <wp:wrapNone/>
                <wp:docPr id="119238331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01671" id="Straight Arrow Connector 25" o:spid="_x0000_s1026" type="#_x0000_t32" style="position:absolute;margin-left:304.1pt;margin-top:578.6pt;width:0;height:28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Dg9yq7fAAAADQEAAA8AAABkcnMvZG93bnJldi54&#10;bWxMj0FPwzAMhe9I/IfISNxY2grKVppOCIkdQQwO7JY1XlOtcaomawu/HiMO42a/9/T8uVzPrhMj&#10;DqH1pCBdJCCQam9aahR8vD/fLEGEqMnozhMq+MIA6+ryotSF8RO94biNjeASCoVWYGPsCylDbdHp&#10;sPA9EnsHPzgdeR0aaQY9cbnrZJYkuXS6Jb5gdY9PFuvj9uQUvDafo8to08rDave9aV7M0U5Rqeur&#10;+fEBRMQ5nsPwi8/oUDHT3p/IBNEpyJNlxlE20rt7njjyJ+1ZytLbHGRVyv9fVD8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OD3Krt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5971D496" w14:textId="72A1E15F" w:rsidR="007644FD" w:rsidRDefault="007644FD" w:rsidP="003D68F7">
      <w:pPr>
        <w:rPr>
          <w:rFonts w:ascii="MS Gothic" w:eastAsia="MS Gothic" w:hAnsi="MS Gothic" w:cs="MS Gothic"/>
          <w:lang w:val="en-PK"/>
        </w:rPr>
      </w:pPr>
    </w:p>
    <w:p w14:paraId="5D080CB7" w14:textId="67C97759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0F459B" wp14:editId="21E42A67">
                <wp:simplePos x="0" y="0"/>
                <wp:positionH relativeFrom="column">
                  <wp:posOffset>328174</wp:posOffset>
                </wp:positionH>
                <wp:positionV relativeFrom="paragraph">
                  <wp:posOffset>291434</wp:posOffset>
                </wp:positionV>
                <wp:extent cx="1543525" cy="701227"/>
                <wp:effectExtent l="0" t="0" r="76200" b="60960"/>
                <wp:wrapNone/>
                <wp:docPr id="56379639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525" cy="701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A4EEC" id="Straight Arrow Connector 25" o:spid="_x0000_s1026" type="#_x0000_t32" style="position:absolute;margin-left:25.85pt;margin-top:22.95pt;width:121.55pt;height:5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r w:rsidR="003D68F7" w:rsidRPr="003D68F7">
        <w:rPr>
          <w:lang w:val="en-PK"/>
        </w:rPr>
        <w:t xml:space="preserve">DeepSeek-R1   </w:t>
      </w:r>
      <w:r>
        <w:rPr>
          <w:lang w:val="en-PK"/>
        </w:rPr>
        <w:tab/>
      </w:r>
      <w:r w:rsidR="006451D8">
        <w:rPr>
          <w:lang w:val="en-PK"/>
        </w:rPr>
        <w:t xml:space="preserve">         </w:t>
      </w:r>
      <w:r w:rsidR="003D68F7" w:rsidRPr="003D68F7">
        <w:rPr>
          <w:lang w:val="en-PK"/>
        </w:rPr>
        <w:t xml:space="preserve">Llama     </w:t>
      </w:r>
      <w:r>
        <w:rPr>
          <w:lang w:val="en-PK"/>
        </w:rPr>
        <w:tab/>
      </w:r>
      <w:r>
        <w:rPr>
          <w:lang w:val="en-PK"/>
        </w:rPr>
        <w:tab/>
      </w:r>
      <w:r w:rsidR="003D68F7" w:rsidRPr="003D68F7">
        <w:rPr>
          <w:lang w:val="en-PK"/>
        </w:rPr>
        <w:t xml:space="preserve"> </w:t>
      </w:r>
      <w:r w:rsidR="006451D8">
        <w:rPr>
          <w:lang w:val="en-PK"/>
        </w:rPr>
        <w:t xml:space="preserve">            </w:t>
      </w:r>
      <w:r w:rsidR="003D68F7" w:rsidRPr="003D68F7">
        <w:rPr>
          <w:lang w:val="en-PK"/>
        </w:rPr>
        <w:t>Qwen</w: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0767A4" wp14:editId="791FBAF8">
                <wp:simplePos x="0" y="0"/>
                <wp:positionH relativeFrom="column">
                  <wp:posOffset>784860</wp:posOffset>
                </wp:positionH>
                <wp:positionV relativeFrom="paragraph">
                  <wp:posOffset>7353935</wp:posOffset>
                </wp:positionV>
                <wp:extent cx="0" cy="364638"/>
                <wp:effectExtent l="76200" t="0" r="76200" b="54610"/>
                <wp:wrapNone/>
                <wp:docPr id="81865625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4670A" id="Straight Arrow Connector 25" o:spid="_x0000_s1026" type="#_x0000_t32" style="position:absolute;margin-left:61.8pt;margin-top:579.05pt;width:0;height:28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54A55E" wp14:editId="3758E8EE">
                <wp:simplePos x="0" y="0"/>
                <wp:positionH relativeFrom="column">
                  <wp:posOffset>2330450</wp:posOffset>
                </wp:positionH>
                <wp:positionV relativeFrom="paragraph">
                  <wp:posOffset>7341870</wp:posOffset>
                </wp:positionV>
                <wp:extent cx="0" cy="364638"/>
                <wp:effectExtent l="76200" t="0" r="76200" b="54610"/>
                <wp:wrapNone/>
                <wp:docPr id="176981567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13796F" id="Straight Arrow Connector 25" o:spid="_x0000_s1026" type="#_x0000_t32" style="position:absolute;margin-left:183.5pt;margin-top:578.1pt;width:0;height:2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LHk0dbfAAAADQEAAA8AAABkcnMvZG93bnJldi54&#10;bWxMj8FOwzAQRO9I/IO1SNyok1SEEuJUCIkeQRQO9ObG2zhqvI5iNwl8PYs4lOPOjGbflOvZdWLE&#10;IbSeFKSLBARS7U1LjYKP9+ebFYgQNRndeUIFXxhgXV1elLowfqI3HLexEVxCodAKbIx9IWWoLTod&#10;Fr5HYu/gB6cjn0MjzaAnLnedzJIkl063xB+s7vHJYn3cnpyC1+ZzdBltWnm4331vmhdztFNU6vpq&#10;fnwAEXGO5zD84jM6VMy09ycyQXQKlvkdb4lspLd5BoIjf9KepSxd5iCrUv5fUf0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seTR1t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ECCDDF" wp14:editId="5FA2D4ED">
                <wp:simplePos x="0" y="0"/>
                <wp:positionH relativeFrom="column">
                  <wp:posOffset>3862070</wp:posOffset>
                </wp:positionH>
                <wp:positionV relativeFrom="paragraph">
                  <wp:posOffset>7347585</wp:posOffset>
                </wp:positionV>
                <wp:extent cx="0" cy="364638"/>
                <wp:effectExtent l="76200" t="0" r="76200" b="54610"/>
                <wp:wrapNone/>
                <wp:docPr id="185625802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BD101" id="Straight Arrow Connector 25" o:spid="_x0000_s1026" type="#_x0000_t32" style="position:absolute;margin-left:304.1pt;margin-top:578.55pt;width:0;height:28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Pa7dEDfAAAADQEAAA8AAABkcnMvZG93bnJldi54&#10;bWxMj8FOwzAQRO9I/IO1SNyok4iWEuJUCIkeQRQOcHPjrR01XkexmwS+nkUc4LgzT7Mz1Wb2nRhx&#10;iG0gBfkiA4HUBNOSVfD2+ni1BhGTJqO7QKjgEyNs6vOzSpcmTPSC4y5ZwSEUS63ApdSXUsbGoddx&#10;EXok9g5h8DrxOVhpBj1xuO9kkWUr6XVL/MHpHh8cNsfdySt4tu+jL2jbysPtx9fWPpmjm5JSlxfz&#10;/R2IhHP6g+GnPleHmjvtw4lMFJ2CVbYuGGUjX97kIBj5lfYsFfn1EmRdyf8r6m8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9rt0QN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6309D86F" w14:textId="239EBC7A" w:rsidR="003D68F7" w:rsidRPr="003D68F7" w:rsidRDefault="007644FD" w:rsidP="003D68F7">
      <w:pPr>
        <w:rPr>
          <w:lang w:val="en-PK"/>
        </w:rPr>
      </w:pP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0A927E" wp14:editId="3383AE49">
                <wp:simplePos x="0" y="0"/>
                <wp:positionH relativeFrom="column">
                  <wp:posOffset>2058775</wp:posOffset>
                </wp:positionH>
                <wp:positionV relativeFrom="paragraph">
                  <wp:posOffset>5715</wp:posOffset>
                </wp:positionV>
                <wp:extent cx="1259053" cy="695617"/>
                <wp:effectExtent l="38100" t="0" r="17780" b="47625"/>
                <wp:wrapNone/>
                <wp:docPr id="99810436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9053" cy="6956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D23A" id="Straight Arrow Connector 25" o:spid="_x0000_s1026" type="#_x0000_t32" style="position:absolute;margin-left:162.1pt;margin-top:.45pt;width:99.15pt;height:54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683D5" wp14:editId="797CE5EF">
                <wp:simplePos x="0" y="0"/>
                <wp:positionH relativeFrom="column">
                  <wp:posOffset>1971582</wp:posOffset>
                </wp:positionH>
                <wp:positionV relativeFrom="paragraph">
                  <wp:posOffset>27940</wp:posOffset>
                </wp:positionV>
                <wp:extent cx="8882" cy="549762"/>
                <wp:effectExtent l="76200" t="0" r="67945" b="60325"/>
                <wp:wrapNone/>
                <wp:docPr id="38049018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2" cy="549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7CC87" id="Straight Arrow Connector 25" o:spid="_x0000_s1026" type="#_x0000_t32" style="position:absolute;margin-left:155.25pt;margin-top:2.2pt;width:.7pt;height:43.3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F28C3" wp14:editId="22AB6662">
                <wp:simplePos x="0" y="0"/>
                <wp:positionH relativeFrom="column">
                  <wp:posOffset>784860</wp:posOffset>
                </wp:positionH>
                <wp:positionV relativeFrom="paragraph">
                  <wp:posOffset>7353935</wp:posOffset>
                </wp:positionV>
                <wp:extent cx="0" cy="364638"/>
                <wp:effectExtent l="76200" t="0" r="76200" b="54610"/>
                <wp:wrapNone/>
                <wp:docPr id="209772503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2BA9F" id="Straight Arrow Connector 25" o:spid="_x0000_s1026" type="#_x0000_t32" style="position:absolute;margin-left:61.8pt;margin-top:579.05pt;width:0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837127" wp14:editId="6198BDCE">
                <wp:simplePos x="0" y="0"/>
                <wp:positionH relativeFrom="column">
                  <wp:posOffset>2330450</wp:posOffset>
                </wp:positionH>
                <wp:positionV relativeFrom="paragraph">
                  <wp:posOffset>7341870</wp:posOffset>
                </wp:positionV>
                <wp:extent cx="0" cy="364638"/>
                <wp:effectExtent l="76200" t="0" r="76200" b="54610"/>
                <wp:wrapNone/>
                <wp:docPr id="3651033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1861C" id="Straight Arrow Connector 25" o:spid="_x0000_s1026" type="#_x0000_t32" style="position:absolute;margin-left:183.5pt;margin-top:578.1pt;width:0;height:2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LHk0dbfAAAADQEAAA8AAABkcnMvZG93bnJldi54&#10;bWxMj8FOwzAQRO9I/IO1SNyok1SEEuJUCIkeQRQO9ObG2zhqvI5iNwl8PYs4lOPOjGbflOvZdWLE&#10;IbSeFKSLBARS7U1LjYKP9+ebFYgQNRndeUIFXxhgXV1elLowfqI3HLexEVxCodAKbIx9IWWoLTod&#10;Fr5HYu/gB6cjn0MjzaAnLnedzJIkl063xB+s7vHJYn3cnpyC1+ZzdBltWnm4331vmhdztFNU6vpq&#10;fnwAEXGO5zD84jM6VMy09ycyQXQKlvkdb4lspLd5BoIjf9KepSxd5iCrUv5fUf0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seTR1t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B68378" wp14:editId="63DE6131">
                <wp:simplePos x="0" y="0"/>
                <wp:positionH relativeFrom="column">
                  <wp:posOffset>3862070</wp:posOffset>
                </wp:positionH>
                <wp:positionV relativeFrom="paragraph">
                  <wp:posOffset>7347585</wp:posOffset>
                </wp:positionV>
                <wp:extent cx="0" cy="364638"/>
                <wp:effectExtent l="76200" t="0" r="76200" b="54610"/>
                <wp:wrapNone/>
                <wp:docPr id="106804851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11F7B" id="Straight Arrow Connector 25" o:spid="_x0000_s1026" type="#_x0000_t32" style="position:absolute;margin-left:304.1pt;margin-top:578.55pt;width:0;height:2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" strokecolor="#5b9bd5 [3204]" strokeweight=".5pt">
                <v:stroke endarrow="block" joinstyle="miter"/>
              </v:shape>
            </w:pict>
          </mc:Fallback>
        </mc:AlternateContent>
      </w:r>
    </w:p>
    <w:p w14:paraId="71F7EA81" w14:textId="61B3771F" w:rsidR="007644FD" w:rsidRDefault="003D68F7" w:rsidP="003D68F7">
      <w:pPr>
        <w:rPr>
          <w:lang w:val="en-PK"/>
        </w:rPr>
      </w:pPr>
      <w:r w:rsidRPr="003D68F7">
        <w:rPr>
          <w:lang w:val="en-PK"/>
        </w:rPr>
        <w:t xml:space="preserve">    </w:t>
      </w:r>
      <w:r w:rsidR="007644FD">
        <w:rPr>
          <w:lang w:val="en-PK"/>
        </w:rPr>
        <w:tab/>
      </w:r>
      <w:r w:rsidR="007644FD">
        <w:rPr>
          <w:lang w:val="en-PK"/>
        </w:rPr>
        <w:tab/>
      </w:r>
      <w:r w:rsidR="007644FD">
        <w:rPr>
          <w:lang w:val="en-PK"/>
        </w:rPr>
        <w:tab/>
      </w:r>
    </w:p>
    <w:p w14:paraId="0BC105C6" w14:textId="1C16A598" w:rsidR="003D68F7" w:rsidRPr="003D68F7" w:rsidRDefault="003D68F7" w:rsidP="007644FD">
      <w:pPr>
        <w:ind w:left="2160"/>
        <w:rPr>
          <w:lang w:val="en-PK"/>
        </w:rPr>
      </w:pPr>
      <w:r w:rsidRPr="003D68F7">
        <w:rPr>
          <w:lang w:val="en-PK"/>
        </w:rPr>
        <w:t>AI inference locally</w:t>
      </w:r>
    </w:p>
    <w:p w14:paraId="0707428B" w14:textId="77777777" w:rsidR="003D68F7" w:rsidRPr="003D68F7" w:rsidRDefault="003D68F7" w:rsidP="003D68F7">
      <w:pPr>
        <w:rPr>
          <w:lang w:val="en-PK"/>
        </w:rPr>
      </w:pPr>
    </w:p>
    <w:p w14:paraId="0D5E7013" w14:textId="405F2E9A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 xml:space="preserve">You can therefore use </w:t>
      </w:r>
      <w:proofErr w:type="spellStart"/>
      <w:r w:rsidRPr="003D68F7">
        <w:rPr>
          <w:lang w:val="en-PK"/>
        </w:rPr>
        <w:t>Ollama</w:t>
      </w:r>
      <w:proofErr w:type="spellEnd"/>
      <w:r w:rsidRPr="003D68F7">
        <w:rPr>
          <w:lang w:val="en-PK"/>
        </w:rPr>
        <w:t xml:space="preserve"> with different models.</w:t>
      </w:r>
    </w:p>
    <w:p w14:paraId="7AFE3EB3" w14:textId="77777777" w:rsidR="003D68F7" w:rsidRPr="003D68F7" w:rsidRDefault="003D68F7" w:rsidP="003D68F7">
      <w:pPr>
        <w:rPr>
          <w:lang w:val="en-PK"/>
        </w:rPr>
      </w:pPr>
      <w:r w:rsidRPr="003D68F7">
        <w:rPr>
          <w:lang w:val="en-PK"/>
        </w:rPr>
        <w:t>For example:</w:t>
      </w:r>
    </w:p>
    <w:p w14:paraId="1283C7A7" w14:textId="0F66C5A7" w:rsidR="003D68F7" w:rsidRPr="00940A8E" w:rsidRDefault="003D68F7" w:rsidP="003D68F7">
      <w:pPr>
        <w:pStyle w:val="ListParagraph"/>
        <w:numPr>
          <w:ilvl w:val="0"/>
          <w:numId w:val="51"/>
        </w:numPr>
        <w:rPr>
          <w:lang w:val="en-PK"/>
        </w:rPr>
      </w:pPr>
      <w:proofErr w:type="spellStart"/>
      <w:r w:rsidRPr="00940A8E">
        <w:rPr>
          <w:lang w:val="en-PK"/>
        </w:rPr>
        <w:t>ollama</w:t>
      </w:r>
      <w:proofErr w:type="spellEnd"/>
      <w:r w:rsidRPr="00940A8E">
        <w:rPr>
          <w:lang w:val="en-PK"/>
        </w:rPr>
        <w:t xml:space="preserve"> run deepseek-r1:7b</w:t>
      </w:r>
    </w:p>
    <w:p w14:paraId="1F7FCDCE" w14:textId="648F1F38" w:rsidR="0033622C" w:rsidRDefault="003D68F7" w:rsidP="003D68F7">
      <w:pPr>
        <w:rPr>
          <w:lang w:val="en-PK"/>
        </w:rPr>
      </w:pPr>
      <w:r w:rsidRPr="003D68F7">
        <w:rPr>
          <w:lang w:val="en-PK"/>
        </w:rPr>
        <w:t xml:space="preserve">or another model from the </w:t>
      </w:r>
      <w:proofErr w:type="spellStart"/>
      <w:r w:rsidRPr="003D68F7">
        <w:rPr>
          <w:lang w:val="en-PK"/>
        </w:rPr>
        <w:t>Ollama</w:t>
      </w:r>
      <w:proofErr w:type="spellEnd"/>
      <w:r w:rsidRPr="003D68F7">
        <w:rPr>
          <w:lang w:val="en-PK"/>
        </w:rPr>
        <w:t xml:space="preserve"> library.</w:t>
      </w:r>
    </w:p>
    <w:p w14:paraId="42D062B2" w14:textId="11E451E7" w:rsidR="0033622C" w:rsidRDefault="0033622C" w:rsidP="0033622C">
      <w:pPr>
        <w:pStyle w:val="Heading1"/>
      </w:pPr>
      <w:r>
        <w:t>Install Steps</w:t>
      </w:r>
    </w:p>
    <w:p w14:paraId="38FD2A7A" w14:textId="09B64BC9" w:rsidR="00A66D56" w:rsidRDefault="00940A8E" w:rsidP="003511AC">
      <w:r>
        <w:rPr>
          <w:lang w:val="en-PK"/>
        </w:rPr>
        <w:t>Download</w:t>
      </w:r>
      <w:r w:rsidR="00A66D56">
        <w:rPr>
          <w:lang w:val="en-PK"/>
        </w:rPr>
        <w:t xml:space="preserve"> OLLAM Version:</w:t>
      </w:r>
      <w:r>
        <w:rPr>
          <w:lang w:val="en-PK"/>
        </w:rPr>
        <w:t xml:space="preserve"> </w:t>
      </w:r>
      <w:hyperlink r:id="rId11" w:history="1">
        <w:r w:rsidR="00A66D56" w:rsidRPr="00521155">
          <w:rPr>
            <w:rStyle w:val="Hyperlink"/>
            <w:lang w:val="en-PK"/>
          </w:rPr>
          <w:t>https://ollama.com/download/windows</w:t>
        </w:r>
      </w:hyperlink>
    </w:p>
    <w:p w14:paraId="697DA99A" w14:textId="47088FA0" w:rsidR="009C3A85" w:rsidRDefault="009C3A85" w:rsidP="003511AC">
      <w:pPr>
        <w:rPr>
          <w:lang w:val="en-PK"/>
        </w:rPr>
      </w:pPr>
      <w:r>
        <w:t>Or use PowerShell Command to install it:</w:t>
      </w:r>
    </w:p>
    <w:p w14:paraId="1FFB191A" w14:textId="135B319B" w:rsidR="00A66D56" w:rsidRPr="00940A8E" w:rsidRDefault="00A66D56" w:rsidP="00940A8E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 xml:space="preserve">PS&gt; </w:t>
      </w:r>
      <w:proofErr w:type="spellStart"/>
      <w:r w:rsidRPr="00940A8E">
        <w:rPr>
          <w:lang w:val="en-PK"/>
        </w:rPr>
        <w:t>irm</w:t>
      </w:r>
      <w:proofErr w:type="spellEnd"/>
      <w:r w:rsidRPr="00940A8E">
        <w:rPr>
          <w:lang w:val="en-PK"/>
        </w:rPr>
        <w:t xml:space="preserve"> https://ollama.com/install.ps1 | </w:t>
      </w:r>
      <w:proofErr w:type="spellStart"/>
      <w:r w:rsidRPr="00940A8E">
        <w:rPr>
          <w:lang w:val="en-PK"/>
        </w:rPr>
        <w:t>iex</w:t>
      </w:r>
      <w:proofErr w:type="spellEnd"/>
    </w:p>
    <w:p w14:paraId="5D8B02D1" w14:textId="3E9A0174" w:rsidR="00D463F0" w:rsidRPr="00940A8E" w:rsidRDefault="00A66D56" w:rsidP="00940A8E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>PS&gt;</w:t>
      </w:r>
      <w:r w:rsidR="00025935" w:rsidRPr="00025935">
        <w:t xml:space="preserve"> </w:t>
      </w:r>
      <w:proofErr w:type="spellStart"/>
      <w:r w:rsidR="00025935" w:rsidRPr="00940A8E">
        <w:rPr>
          <w:lang w:val="en-PK"/>
        </w:rPr>
        <w:t>ollama</w:t>
      </w:r>
      <w:proofErr w:type="spellEnd"/>
      <w:r w:rsidR="00025935" w:rsidRPr="00940A8E">
        <w:rPr>
          <w:lang w:val="en-PK"/>
        </w:rPr>
        <w:t xml:space="preserve"> pull deepseek-r1:7b</w:t>
      </w:r>
    </w:p>
    <w:p w14:paraId="0837A8B3" w14:textId="7A73914C" w:rsidR="00D463F0" w:rsidRPr="00940A8E" w:rsidRDefault="00D463F0" w:rsidP="00940A8E">
      <w:pPr>
        <w:pStyle w:val="ListParagraph"/>
        <w:numPr>
          <w:ilvl w:val="0"/>
          <w:numId w:val="51"/>
        </w:numPr>
        <w:rPr>
          <w:lang w:val="en-PK"/>
        </w:rPr>
      </w:pPr>
      <w:r w:rsidRPr="00940A8E">
        <w:rPr>
          <w:lang w:val="en-PK"/>
        </w:rPr>
        <w:t>PS &gt;</w:t>
      </w:r>
      <w:proofErr w:type="spellStart"/>
      <w:r w:rsidRPr="00940A8E">
        <w:rPr>
          <w:lang w:val="en-PK"/>
        </w:rPr>
        <w:t>ollama</w:t>
      </w:r>
      <w:proofErr w:type="spellEnd"/>
      <w:r w:rsidRPr="00940A8E">
        <w:rPr>
          <w:lang w:val="en-PK"/>
        </w:rPr>
        <w:t xml:space="preserve"> --version</w:t>
      </w:r>
    </w:p>
    <w:p w14:paraId="19CBDB27" w14:textId="5A4F98EB" w:rsidR="00D463F0" w:rsidRPr="00940A8E" w:rsidRDefault="00D463F0" w:rsidP="00940A8E">
      <w:pPr>
        <w:pStyle w:val="ListParagraph"/>
        <w:numPr>
          <w:ilvl w:val="1"/>
          <w:numId w:val="51"/>
        </w:numPr>
        <w:rPr>
          <w:lang w:val="en-PK"/>
        </w:rPr>
      </w:pPr>
      <w:proofErr w:type="spellStart"/>
      <w:r w:rsidRPr="00940A8E">
        <w:rPr>
          <w:lang w:val="en-PK"/>
        </w:rPr>
        <w:t>ollama</w:t>
      </w:r>
      <w:proofErr w:type="spellEnd"/>
      <w:r w:rsidRPr="00940A8E">
        <w:rPr>
          <w:lang w:val="en-PK"/>
        </w:rPr>
        <w:t xml:space="preserve"> version is 0.32.5</w:t>
      </w:r>
    </w:p>
    <w:p w14:paraId="08084458" w14:textId="77777777" w:rsidR="00D463F0" w:rsidRPr="003511AC" w:rsidRDefault="00D463F0" w:rsidP="00D463F0">
      <w:pPr>
        <w:rPr>
          <w:lang w:val="en-PK"/>
        </w:rPr>
      </w:pPr>
    </w:p>
    <w:sectPr w:rsidR="00D463F0" w:rsidRPr="003511AC" w:rsidSect="00961F20">
      <w:footerReference w:type="default" r:id="rId12"/>
      <w:pgSz w:w="12240" w:h="15840"/>
      <w:pgMar w:top="720" w:right="720" w:bottom="720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5F26C" w14:textId="77777777" w:rsidR="009549D0" w:rsidRDefault="009549D0">
      <w:pPr>
        <w:spacing w:line="240" w:lineRule="auto"/>
      </w:pPr>
      <w:r>
        <w:separator/>
      </w:r>
    </w:p>
  </w:endnote>
  <w:endnote w:type="continuationSeparator" w:id="0">
    <w:p w14:paraId="2C1634E2" w14:textId="77777777" w:rsidR="009549D0" w:rsidRDefault="009549D0">
      <w:pPr>
        <w:spacing w:line="240" w:lineRule="auto"/>
      </w:pPr>
      <w:r>
        <w:continuationSeparator/>
      </w:r>
    </w:p>
  </w:endnote>
  <w:endnote w:type="continuationNotice" w:id="1">
    <w:p w14:paraId="34354B9E" w14:textId="77777777" w:rsidR="009549D0" w:rsidRDefault="009549D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0663752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C653627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900A" w14:textId="77777777" w:rsidR="009549D0" w:rsidRDefault="009549D0">
      <w:pPr>
        <w:spacing w:line="240" w:lineRule="auto"/>
      </w:pPr>
      <w:r>
        <w:separator/>
      </w:r>
    </w:p>
  </w:footnote>
  <w:footnote w:type="continuationSeparator" w:id="0">
    <w:p w14:paraId="15AC4D75" w14:textId="77777777" w:rsidR="009549D0" w:rsidRDefault="009549D0">
      <w:pPr>
        <w:spacing w:line="240" w:lineRule="auto"/>
      </w:pPr>
      <w:r>
        <w:continuationSeparator/>
      </w:r>
    </w:p>
  </w:footnote>
  <w:footnote w:type="continuationNotice" w:id="1">
    <w:p w14:paraId="202ADAAC" w14:textId="77777777" w:rsidR="009549D0" w:rsidRDefault="009549D0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A5DF4"/>
    <w:multiLevelType w:val="multilevel"/>
    <w:tmpl w:val="5F7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6FDD"/>
    <w:multiLevelType w:val="hybridMultilevel"/>
    <w:tmpl w:val="76F87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490A3E"/>
    <w:multiLevelType w:val="hybridMultilevel"/>
    <w:tmpl w:val="4CB2C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017AEE"/>
    <w:multiLevelType w:val="hybridMultilevel"/>
    <w:tmpl w:val="ACA0F2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13796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F67A09"/>
    <w:multiLevelType w:val="multilevel"/>
    <w:tmpl w:val="E7B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D4316"/>
    <w:multiLevelType w:val="hybridMultilevel"/>
    <w:tmpl w:val="6D247B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42E98"/>
    <w:multiLevelType w:val="multilevel"/>
    <w:tmpl w:val="8F9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238BE"/>
    <w:multiLevelType w:val="multilevel"/>
    <w:tmpl w:val="43F8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73B76"/>
    <w:multiLevelType w:val="hybridMultilevel"/>
    <w:tmpl w:val="DF8A5D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4A60D6"/>
    <w:multiLevelType w:val="multilevel"/>
    <w:tmpl w:val="902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77EC4"/>
    <w:multiLevelType w:val="hybridMultilevel"/>
    <w:tmpl w:val="3F54F4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5A25A2"/>
    <w:multiLevelType w:val="multilevel"/>
    <w:tmpl w:val="D90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D13D9"/>
    <w:multiLevelType w:val="multilevel"/>
    <w:tmpl w:val="50B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09006B"/>
    <w:multiLevelType w:val="hybridMultilevel"/>
    <w:tmpl w:val="8C262B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F263B9"/>
    <w:multiLevelType w:val="hybridMultilevel"/>
    <w:tmpl w:val="03623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676B6B"/>
    <w:multiLevelType w:val="multilevel"/>
    <w:tmpl w:val="684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C6216"/>
    <w:multiLevelType w:val="hybridMultilevel"/>
    <w:tmpl w:val="69F099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615CC9"/>
    <w:multiLevelType w:val="multilevel"/>
    <w:tmpl w:val="9DA2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04C31"/>
    <w:multiLevelType w:val="hybridMultilevel"/>
    <w:tmpl w:val="4BFED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257171"/>
    <w:multiLevelType w:val="multilevel"/>
    <w:tmpl w:val="9FD8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46B3C"/>
    <w:multiLevelType w:val="multilevel"/>
    <w:tmpl w:val="642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979C0"/>
    <w:multiLevelType w:val="multilevel"/>
    <w:tmpl w:val="2100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51319E"/>
    <w:multiLevelType w:val="hybridMultilevel"/>
    <w:tmpl w:val="839215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4D0AB4"/>
    <w:multiLevelType w:val="multilevel"/>
    <w:tmpl w:val="B2E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A7BBD"/>
    <w:multiLevelType w:val="hybridMultilevel"/>
    <w:tmpl w:val="A748E7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B1D28"/>
    <w:multiLevelType w:val="multilevel"/>
    <w:tmpl w:val="92D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54BE3"/>
    <w:multiLevelType w:val="hybridMultilevel"/>
    <w:tmpl w:val="2F1CB2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F600A9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C00649"/>
    <w:multiLevelType w:val="multilevel"/>
    <w:tmpl w:val="926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E160F5"/>
    <w:multiLevelType w:val="hybridMultilevel"/>
    <w:tmpl w:val="D930C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F61D54"/>
    <w:multiLevelType w:val="multilevel"/>
    <w:tmpl w:val="A9F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1F7C2C"/>
    <w:multiLevelType w:val="hybridMultilevel"/>
    <w:tmpl w:val="057A5A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516987"/>
    <w:multiLevelType w:val="multilevel"/>
    <w:tmpl w:val="595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B39FA"/>
    <w:multiLevelType w:val="hybridMultilevel"/>
    <w:tmpl w:val="B4B060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9377C"/>
    <w:multiLevelType w:val="hybridMultilevel"/>
    <w:tmpl w:val="8B9A10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5C321A"/>
    <w:multiLevelType w:val="hybridMultilevel"/>
    <w:tmpl w:val="74AAF7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47" w15:restartNumberingAfterBreak="0">
    <w:nsid w:val="7A6C4765"/>
    <w:multiLevelType w:val="multilevel"/>
    <w:tmpl w:val="59D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C18DD"/>
    <w:multiLevelType w:val="hybridMultilevel"/>
    <w:tmpl w:val="F7806A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01C6E"/>
    <w:multiLevelType w:val="hybridMultilevel"/>
    <w:tmpl w:val="A0B48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5D1068"/>
    <w:multiLevelType w:val="hybridMultilevel"/>
    <w:tmpl w:val="7450B1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354450">
    <w:abstractNumId w:val="46"/>
  </w:num>
  <w:num w:numId="2" w16cid:durableId="2025470783">
    <w:abstractNumId w:val="8"/>
  </w:num>
  <w:num w:numId="3" w16cid:durableId="1083994568">
    <w:abstractNumId w:val="7"/>
  </w:num>
  <w:num w:numId="4" w16cid:durableId="2008820292">
    <w:abstractNumId w:val="6"/>
  </w:num>
  <w:num w:numId="5" w16cid:durableId="1308776323">
    <w:abstractNumId w:val="5"/>
  </w:num>
  <w:num w:numId="6" w16cid:durableId="1437092162">
    <w:abstractNumId w:val="4"/>
  </w:num>
  <w:num w:numId="7" w16cid:durableId="1352760408">
    <w:abstractNumId w:val="3"/>
  </w:num>
  <w:num w:numId="8" w16cid:durableId="2082874085">
    <w:abstractNumId w:val="2"/>
  </w:num>
  <w:num w:numId="9" w16cid:durableId="820969771">
    <w:abstractNumId w:val="1"/>
  </w:num>
  <w:num w:numId="10" w16cid:durableId="1264073265">
    <w:abstractNumId w:val="0"/>
  </w:num>
  <w:num w:numId="11" w16cid:durableId="1672872846">
    <w:abstractNumId w:val="15"/>
  </w:num>
  <w:num w:numId="12" w16cid:durableId="1260017188">
    <w:abstractNumId w:val="45"/>
  </w:num>
  <w:num w:numId="13" w16cid:durableId="151676524">
    <w:abstractNumId w:val="48"/>
  </w:num>
  <w:num w:numId="14" w16cid:durableId="1949507140">
    <w:abstractNumId w:val="32"/>
  </w:num>
  <w:num w:numId="15" w16cid:durableId="780414996">
    <w:abstractNumId w:val="33"/>
  </w:num>
  <w:num w:numId="16" w16cid:durableId="1179931385">
    <w:abstractNumId w:val="13"/>
  </w:num>
  <w:num w:numId="17" w16cid:durableId="1082331396">
    <w:abstractNumId w:val="40"/>
  </w:num>
  <w:num w:numId="18" w16cid:durableId="381096446">
    <w:abstractNumId w:val="37"/>
  </w:num>
  <w:num w:numId="19" w16cid:durableId="1375732404">
    <w:abstractNumId w:val="39"/>
  </w:num>
  <w:num w:numId="20" w16cid:durableId="989946479">
    <w:abstractNumId w:val="10"/>
  </w:num>
  <w:num w:numId="21" w16cid:durableId="100339869">
    <w:abstractNumId w:val="11"/>
  </w:num>
  <w:num w:numId="22" w16cid:durableId="1694768416">
    <w:abstractNumId w:val="12"/>
  </w:num>
  <w:num w:numId="23" w16cid:durableId="439422846">
    <w:abstractNumId w:val="41"/>
  </w:num>
  <w:num w:numId="24" w16cid:durableId="1904482463">
    <w:abstractNumId w:val="34"/>
  </w:num>
  <w:num w:numId="25" w16cid:durableId="627325155">
    <w:abstractNumId w:val="26"/>
  </w:num>
  <w:num w:numId="26" w16cid:durableId="1044671804">
    <w:abstractNumId w:val="36"/>
  </w:num>
  <w:num w:numId="27" w16cid:durableId="1011026542">
    <w:abstractNumId w:val="30"/>
  </w:num>
  <w:num w:numId="28" w16cid:durableId="1679455853">
    <w:abstractNumId w:val="35"/>
  </w:num>
  <w:num w:numId="29" w16cid:durableId="1052384323">
    <w:abstractNumId w:val="16"/>
  </w:num>
  <w:num w:numId="30" w16cid:durableId="828325357">
    <w:abstractNumId w:val="47"/>
  </w:num>
  <w:num w:numId="31" w16cid:durableId="230359343">
    <w:abstractNumId w:val="27"/>
  </w:num>
  <w:num w:numId="32" w16cid:durableId="1850219051">
    <w:abstractNumId w:val="17"/>
  </w:num>
  <w:num w:numId="33" w16cid:durableId="970286400">
    <w:abstractNumId w:val="22"/>
  </w:num>
  <w:num w:numId="34" w16cid:durableId="1194490896">
    <w:abstractNumId w:val="21"/>
  </w:num>
  <w:num w:numId="35" w16cid:durableId="1372800190">
    <w:abstractNumId w:val="29"/>
  </w:num>
  <w:num w:numId="36" w16cid:durableId="965232680">
    <w:abstractNumId w:val="19"/>
  </w:num>
  <w:num w:numId="37" w16cid:durableId="1781952929">
    <w:abstractNumId w:val="38"/>
  </w:num>
  <w:num w:numId="38" w16cid:durableId="11617181">
    <w:abstractNumId w:val="9"/>
  </w:num>
  <w:num w:numId="39" w16cid:durableId="332299118">
    <w:abstractNumId w:val="25"/>
  </w:num>
  <w:num w:numId="40" w16cid:durableId="2106879960">
    <w:abstractNumId w:val="42"/>
  </w:num>
  <w:num w:numId="41" w16cid:durableId="799223005">
    <w:abstractNumId w:val="14"/>
  </w:num>
  <w:num w:numId="42" w16cid:durableId="759522426">
    <w:abstractNumId w:val="31"/>
  </w:num>
  <w:num w:numId="43" w16cid:durableId="1490289094">
    <w:abstractNumId w:val="28"/>
  </w:num>
  <w:num w:numId="44" w16cid:durableId="1767381771">
    <w:abstractNumId w:val="24"/>
  </w:num>
  <w:num w:numId="45" w16cid:durableId="1059286386">
    <w:abstractNumId w:val="44"/>
  </w:num>
  <w:num w:numId="46" w16cid:durableId="1184901809">
    <w:abstractNumId w:val="43"/>
  </w:num>
  <w:num w:numId="47" w16cid:durableId="540242024">
    <w:abstractNumId w:val="23"/>
  </w:num>
  <w:num w:numId="48" w16cid:durableId="1820809285">
    <w:abstractNumId w:val="18"/>
  </w:num>
  <w:num w:numId="49" w16cid:durableId="411895921">
    <w:abstractNumId w:val="49"/>
  </w:num>
  <w:num w:numId="50" w16cid:durableId="87698431">
    <w:abstractNumId w:val="50"/>
  </w:num>
  <w:num w:numId="51" w16cid:durableId="182034261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PK" w:vendorID="64" w:dllVersion="4096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32"/>
    <w:rsid w:val="00005178"/>
    <w:rsid w:val="000143D7"/>
    <w:rsid w:val="00015490"/>
    <w:rsid w:val="00016748"/>
    <w:rsid w:val="00025935"/>
    <w:rsid w:val="00035965"/>
    <w:rsid w:val="00040142"/>
    <w:rsid w:val="0004198E"/>
    <w:rsid w:val="000427CB"/>
    <w:rsid w:val="000472F1"/>
    <w:rsid w:val="00057630"/>
    <w:rsid w:val="00063438"/>
    <w:rsid w:val="00065005"/>
    <w:rsid w:val="0006567E"/>
    <w:rsid w:val="00066146"/>
    <w:rsid w:val="000760DB"/>
    <w:rsid w:val="0007786C"/>
    <w:rsid w:val="00084E5E"/>
    <w:rsid w:val="00087622"/>
    <w:rsid w:val="0008781D"/>
    <w:rsid w:val="000924BA"/>
    <w:rsid w:val="000A5B49"/>
    <w:rsid w:val="000C6A77"/>
    <w:rsid w:val="000C7AF4"/>
    <w:rsid w:val="000D4D58"/>
    <w:rsid w:val="000D63AD"/>
    <w:rsid w:val="000E19E2"/>
    <w:rsid w:val="000E5B29"/>
    <w:rsid w:val="000E7111"/>
    <w:rsid w:val="000F00E7"/>
    <w:rsid w:val="000F6C94"/>
    <w:rsid w:val="00102382"/>
    <w:rsid w:val="00111996"/>
    <w:rsid w:val="00114BEE"/>
    <w:rsid w:val="00116402"/>
    <w:rsid w:val="00116FC9"/>
    <w:rsid w:val="001206C9"/>
    <w:rsid w:val="0012491D"/>
    <w:rsid w:val="00130EEC"/>
    <w:rsid w:val="001310D9"/>
    <w:rsid w:val="00133AEE"/>
    <w:rsid w:val="00136554"/>
    <w:rsid w:val="0013658A"/>
    <w:rsid w:val="0014658E"/>
    <w:rsid w:val="00147A09"/>
    <w:rsid w:val="00154382"/>
    <w:rsid w:val="00156325"/>
    <w:rsid w:val="001575BE"/>
    <w:rsid w:val="001648E3"/>
    <w:rsid w:val="0016766E"/>
    <w:rsid w:val="00170063"/>
    <w:rsid w:val="00175490"/>
    <w:rsid w:val="00175643"/>
    <w:rsid w:val="00177F60"/>
    <w:rsid w:val="0018089A"/>
    <w:rsid w:val="00180E12"/>
    <w:rsid w:val="0018439C"/>
    <w:rsid w:val="001858BA"/>
    <w:rsid w:val="00185BC4"/>
    <w:rsid w:val="00186503"/>
    <w:rsid w:val="00190B2C"/>
    <w:rsid w:val="001954D7"/>
    <w:rsid w:val="00196E44"/>
    <w:rsid w:val="001A44F8"/>
    <w:rsid w:val="001A6A1F"/>
    <w:rsid w:val="001A6A87"/>
    <w:rsid w:val="001B2338"/>
    <w:rsid w:val="001B3FAE"/>
    <w:rsid w:val="001C1FA1"/>
    <w:rsid w:val="001D2DC7"/>
    <w:rsid w:val="001D4154"/>
    <w:rsid w:val="001D6648"/>
    <w:rsid w:val="001D6671"/>
    <w:rsid w:val="001E24D3"/>
    <w:rsid w:val="001E47BF"/>
    <w:rsid w:val="001E771C"/>
    <w:rsid w:val="002061A9"/>
    <w:rsid w:val="0021292F"/>
    <w:rsid w:val="002151C3"/>
    <w:rsid w:val="002178C6"/>
    <w:rsid w:val="00217B64"/>
    <w:rsid w:val="00225054"/>
    <w:rsid w:val="002347FC"/>
    <w:rsid w:val="00235579"/>
    <w:rsid w:val="00247613"/>
    <w:rsid w:val="002507DA"/>
    <w:rsid w:val="00250DE6"/>
    <w:rsid w:val="0025100A"/>
    <w:rsid w:val="00252464"/>
    <w:rsid w:val="00254013"/>
    <w:rsid w:val="00257FAA"/>
    <w:rsid w:val="0026078C"/>
    <w:rsid w:val="00263938"/>
    <w:rsid w:val="002678F8"/>
    <w:rsid w:val="00276D0E"/>
    <w:rsid w:val="00282032"/>
    <w:rsid w:val="00283B30"/>
    <w:rsid w:val="002A157F"/>
    <w:rsid w:val="002A178F"/>
    <w:rsid w:val="002A224D"/>
    <w:rsid w:val="002A7467"/>
    <w:rsid w:val="002C4A0A"/>
    <w:rsid w:val="002C7053"/>
    <w:rsid w:val="002C76A4"/>
    <w:rsid w:val="002D2711"/>
    <w:rsid w:val="002E39B1"/>
    <w:rsid w:val="002E78EB"/>
    <w:rsid w:val="002F1E45"/>
    <w:rsid w:val="002F25A8"/>
    <w:rsid w:val="002F51D9"/>
    <w:rsid w:val="002F772D"/>
    <w:rsid w:val="00300018"/>
    <w:rsid w:val="003048A1"/>
    <w:rsid w:val="00305796"/>
    <w:rsid w:val="003129BB"/>
    <w:rsid w:val="00314261"/>
    <w:rsid w:val="003144D2"/>
    <w:rsid w:val="00316CE1"/>
    <w:rsid w:val="003213B6"/>
    <w:rsid w:val="003221E9"/>
    <w:rsid w:val="00322807"/>
    <w:rsid w:val="00322AFA"/>
    <w:rsid w:val="0033622C"/>
    <w:rsid w:val="003407A9"/>
    <w:rsid w:val="00340DC9"/>
    <w:rsid w:val="00350BD5"/>
    <w:rsid w:val="003511AC"/>
    <w:rsid w:val="0035382C"/>
    <w:rsid w:val="003548CB"/>
    <w:rsid w:val="00355408"/>
    <w:rsid w:val="00355985"/>
    <w:rsid w:val="00356645"/>
    <w:rsid w:val="00362B93"/>
    <w:rsid w:val="003717F1"/>
    <w:rsid w:val="0037751B"/>
    <w:rsid w:val="003820E2"/>
    <w:rsid w:val="003871E9"/>
    <w:rsid w:val="0039136F"/>
    <w:rsid w:val="0039168E"/>
    <w:rsid w:val="00393D49"/>
    <w:rsid w:val="00395121"/>
    <w:rsid w:val="00395688"/>
    <w:rsid w:val="00397F48"/>
    <w:rsid w:val="003A2E59"/>
    <w:rsid w:val="003A4888"/>
    <w:rsid w:val="003C0F36"/>
    <w:rsid w:val="003D68F7"/>
    <w:rsid w:val="003E052F"/>
    <w:rsid w:val="003E1685"/>
    <w:rsid w:val="003E2B19"/>
    <w:rsid w:val="003E3348"/>
    <w:rsid w:val="003F4712"/>
    <w:rsid w:val="004035C9"/>
    <w:rsid w:val="00405C97"/>
    <w:rsid w:val="004215D7"/>
    <w:rsid w:val="00423C9C"/>
    <w:rsid w:val="00423DEF"/>
    <w:rsid w:val="0043450A"/>
    <w:rsid w:val="00434BC3"/>
    <w:rsid w:val="00441AC7"/>
    <w:rsid w:val="0044411F"/>
    <w:rsid w:val="00444F02"/>
    <w:rsid w:val="0044569E"/>
    <w:rsid w:val="00453C70"/>
    <w:rsid w:val="0045459D"/>
    <w:rsid w:val="00455DF3"/>
    <w:rsid w:val="004574A4"/>
    <w:rsid w:val="00461B34"/>
    <w:rsid w:val="004743DC"/>
    <w:rsid w:val="004748A6"/>
    <w:rsid w:val="00482F90"/>
    <w:rsid w:val="004832A7"/>
    <w:rsid w:val="00484F8E"/>
    <w:rsid w:val="00490CC6"/>
    <w:rsid w:val="004949AE"/>
    <w:rsid w:val="004A0416"/>
    <w:rsid w:val="004A5B6D"/>
    <w:rsid w:val="004B43DC"/>
    <w:rsid w:val="004B6AAF"/>
    <w:rsid w:val="004B7D5E"/>
    <w:rsid w:val="004C040C"/>
    <w:rsid w:val="004C650C"/>
    <w:rsid w:val="004C6A81"/>
    <w:rsid w:val="004D043E"/>
    <w:rsid w:val="004D2D78"/>
    <w:rsid w:val="004D6CAA"/>
    <w:rsid w:val="004E5F35"/>
    <w:rsid w:val="004F05F9"/>
    <w:rsid w:val="004F15BE"/>
    <w:rsid w:val="004F2B98"/>
    <w:rsid w:val="004F2DFF"/>
    <w:rsid w:val="004F44AF"/>
    <w:rsid w:val="005009BA"/>
    <w:rsid w:val="00501C68"/>
    <w:rsid w:val="005022DF"/>
    <w:rsid w:val="00526355"/>
    <w:rsid w:val="0053040C"/>
    <w:rsid w:val="00540103"/>
    <w:rsid w:val="005509B2"/>
    <w:rsid w:val="00553B5C"/>
    <w:rsid w:val="005556DB"/>
    <w:rsid w:val="0055645A"/>
    <w:rsid w:val="00557A6E"/>
    <w:rsid w:val="00565D1C"/>
    <w:rsid w:val="00571C93"/>
    <w:rsid w:val="0057521D"/>
    <w:rsid w:val="00577E9D"/>
    <w:rsid w:val="005906A2"/>
    <w:rsid w:val="005A11A8"/>
    <w:rsid w:val="005A4E82"/>
    <w:rsid w:val="005A4EA5"/>
    <w:rsid w:val="005A694F"/>
    <w:rsid w:val="005C4CC4"/>
    <w:rsid w:val="005C6D45"/>
    <w:rsid w:val="005D2261"/>
    <w:rsid w:val="005D58F7"/>
    <w:rsid w:val="005D6A04"/>
    <w:rsid w:val="005E3C53"/>
    <w:rsid w:val="005E3E8E"/>
    <w:rsid w:val="005F3AA5"/>
    <w:rsid w:val="005F5386"/>
    <w:rsid w:val="005F7D07"/>
    <w:rsid w:val="00603459"/>
    <w:rsid w:val="0060379F"/>
    <w:rsid w:val="006043F8"/>
    <w:rsid w:val="00604482"/>
    <w:rsid w:val="00604EB3"/>
    <w:rsid w:val="0061010C"/>
    <w:rsid w:val="00610A0C"/>
    <w:rsid w:val="00612C7A"/>
    <w:rsid w:val="00612E9C"/>
    <w:rsid w:val="00613B15"/>
    <w:rsid w:val="00613C64"/>
    <w:rsid w:val="00613C72"/>
    <w:rsid w:val="00613CC1"/>
    <w:rsid w:val="00613F14"/>
    <w:rsid w:val="00617D63"/>
    <w:rsid w:val="00622A1F"/>
    <w:rsid w:val="00623316"/>
    <w:rsid w:val="0063397B"/>
    <w:rsid w:val="00640389"/>
    <w:rsid w:val="00641E87"/>
    <w:rsid w:val="00643D1A"/>
    <w:rsid w:val="006451D8"/>
    <w:rsid w:val="0064591E"/>
    <w:rsid w:val="006626FA"/>
    <w:rsid w:val="006631C1"/>
    <w:rsid w:val="00667454"/>
    <w:rsid w:val="00672A67"/>
    <w:rsid w:val="00674588"/>
    <w:rsid w:val="00676D48"/>
    <w:rsid w:val="00676D6A"/>
    <w:rsid w:val="00692B0A"/>
    <w:rsid w:val="00694F75"/>
    <w:rsid w:val="00695ABB"/>
    <w:rsid w:val="006A7B57"/>
    <w:rsid w:val="006B019A"/>
    <w:rsid w:val="006D3BC3"/>
    <w:rsid w:val="006D44C5"/>
    <w:rsid w:val="006D7882"/>
    <w:rsid w:val="006E4618"/>
    <w:rsid w:val="006E6A81"/>
    <w:rsid w:val="006F0F89"/>
    <w:rsid w:val="006F75F5"/>
    <w:rsid w:val="007066FF"/>
    <w:rsid w:val="00713672"/>
    <w:rsid w:val="00714BC1"/>
    <w:rsid w:val="00715F47"/>
    <w:rsid w:val="00723E19"/>
    <w:rsid w:val="007258BC"/>
    <w:rsid w:val="0073562D"/>
    <w:rsid w:val="00736726"/>
    <w:rsid w:val="00736E68"/>
    <w:rsid w:val="00743A9C"/>
    <w:rsid w:val="007500B5"/>
    <w:rsid w:val="00750E82"/>
    <w:rsid w:val="00752C24"/>
    <w:rsid w:val="0075516C"/>
    <w:rsid w:val="007610FA"/>
    <w:rsid w:val="00761947"/>
    <w:rsid w:val="00762CAE"/>
    <w:rsid w:val="007644FD"/>
    <w:rsid w:val="00765901"/>
    <w:rsid w:val="00777D6C"/>
    <w:rsid w:val="007813D7"/>
    <w:rsid w:val="00782C12"/>
    <w:rsid w:val="00785160"/>
    <w:rsid w:val="00795C3D"/>
    <w:rsid w:val="007A0D6F"/>
    <w:rsid w:val="007A6193"/>
    <w:rsid w:val="007B07DE"/>
    <w:rsid w:val="007B1EA9"/>
    <w:rsid w:val="007B42C5"/>
    <w:rsid w:val="007B7033"/>
    <w:rsid w:val="007C1CAD"/>
    <w:rsid w:val="007C437A"/>
    <w:rsid w:val="007C7E5C"/>
    <w:rsid w:val="007D353B"/>
    <w:rsid w:val="007E57A9"/>
    <w:rsid w:val="007E58FC"/>
    <w:rsid w:val="007F4B00"/>
    <w:rsid w:val="007F5FB3"/>
    <w:rsid w:val="007F6393"/>
    <w:rsid w:val="00800B37"/>
    <w:rsid w:val="00805111"/>
    <w:rsid w:val="0081064D"/>
    <w:rsid w:val="00817B84"/>
    <w:rsid w:val="00820F8D"/>
    <w:rsid w:val="008262F0"/>
    <w:rsid w:val="008270A2"/>
    <w:rsid w:val="00830E90"/>
    <w:rsid w:val="00843482"/>
    <w:rsid w:val="00850945"/>
    <w:rsid w:val="00853F77"/>
    <w:rsid w:val="00861182"/>
    <w:rsid w:val="00865646"/>
    <w:rsid w:val="00875FF3"/>
    <w:rsid w:val="00885CE1"/>
    <w:rsid w:val="00887764"/>
    <w:rsid w:val="008907FF"/>
    <w:rsid w:val="00893FF2"/>
    <w:rsid w:val="00895252"/>
    <w:rsid w:val="008977BA"/>
    <w:rsid w:val="00897ECE"/>
    <w:rsid w:val="008A2908"/>
    <w:rsid w:val="008A487A"/>
    <w:rsid w:val="008B4C5E"/>
    <w:rsid w:val="008B696C"/>
    <w:rsid w:val="008B6BEE"/>
    <w:rsid w:val="008C0E7F"/>
    <w:rsid w:val="008C138C"/>
    <w:rsid w:val="008C6456"/>
    <w:rsid w:val="008D04B9"/>
    <w:rsid w:val="008D7D33"/>
    <w:rsid w:val="008E5EE7"/>
    <w:rsid w:val="008E68FE"/>
    <w:rsid w:val="008E7E57"/>
    <w:rsid w:val="008F4A9D"/>
    <w:rsid w:val="008F6B63"/>
    <w:rsid w:val="008F78D7"/>
    <w:rsid w:val="008F7C08"/>
    <w:rsid w:val="0090041B"/>
    <w:rsid w:val="009012FC"/>
    <w:rsid w:val="00901CE4"/>
    <w:rsid w:val="00911EBC"/>
    <w:rsid w:val="00915140"/>
    <w:rsid w:val="00917CF2"/>
    <w:rsid w:val="009200C1"/>
    <w:rsid w:val="00921B0B"/>
    <w:rsid w:val="00926D2D"/>
    <w:rsid w:val="0093029D"/>
    <w:rsid w:val="00935642"/>
    <w:rsid w:val="00940A8E"/>
    <w:rsid w:val="009475A4"/>
    <w:rsid w:val="009521E8"/>
    <w:rsid w:val="00954146"/>
    <w:rsid w:val="009549D0"/>
    <w:rsid w:val="00954D96"/>
    <w:rsid w:val="00957955"/>
    <w:rsid w:val="00961F20"/>
    <w:rsid w:val="00965061"/>
    <w:rsid w:val="00980085"/>
    <w:rsid w:val="00984341"/>
    <w:rsid w:val="0098454C"/>
    <w:rsid w:val="00984E30"/>
    <w:rsid w:val="00997127"/>
    <w:rsid w:val="009A1610"/>
    <w:rsid w:val="009B1C61"/>
    <w:rsid w:val="009B5B00"/>
    <w:rsid w:val="009C268C"/>
    <w:rsid w:val="009C3452"/>
    <w:rsid w:val="009C3A85"/>
    <w:rsid w:val="009C3B20"/>
    <w:rsid w:val="009C3F8A"/>
    <w:rsid w:val="009C4BAE"/>
    <w:rsid w:val="009C6AF4"/>
    <w:rsid w:val="009D1BE0"/>
    <w:rsid w:val="009D216F"/>
    <w:rsid w:val="009D2F91"/>
    <w:rsid w:val="009D3248"/>
    <w:rsid w:val="009D7AD6"/>
    <w:rsid w:val="009E398F"/>
    <w:rsid w:val="009F3E7E"/>
    <w:rsid w:val="00A02772"/>
    <w:rsid w:val="00A04932"/>
    <w:rsid w:val="00A04B8B"/>
    <w:rsid w:val="00A12FE0"/>
    <w:rsid w:val="00A16ACE"/>
    <w:rsid w:val="00A31030"/>
    <w:rsid w:val="00A365EE"/>
    <w:rsid w:val="00A51538"/>
    <w:rsid w:val="00A52C48"/>
    <w:rsid w:val="00A5731E"/>
    <w:rsid w:val="00A65DED"/>
    <w:rsid w:val="00A65E8A"/>
    <w:rsid w:val="00A66D56"/>
    <w:rsid w:val="00A775BC"/>
    <w:rsid w:val="00A82889"/>
    <w:rsid w:val="00A842A6"/>
    <w:rsid w:val="00A877D5"/>
    <w:rsid w:val="00A87896"/>
    <w:rsid w:val="00A8797E"/>
    <w:rsid w:val="00A93660"/>
    <w:rsid w:val="00A97612"/>
    <w:rsid w:val="00AA75CF"/>
    <w:rsid w:val="00AB1346"/>
    <w:rsid w:val="00AB4111"/>
    <w:rsid w:val="00AB6ED4"/>
    <w:rsid w:val="00AC160D"/>
    <w:rsid w:val="00AC1AF4"/>
    <w:rsid w:val="00AC1EE7"/>
    <w:rsid w:val="00AD3096"/>
    <w:rsid w:val="00AD5277"/>
    <w:rsid w:val="00AE0B28"/>
    <w:rsid w:val="00AE2C16"/>
    <w:rsid w:val="00AE4441"/>
    <w:rsid w:val="00AF0B17"/>
    <w:rsid w:val="00AF5E8C"/>
    <w:rsid w:val="00AF71DC"/>
    <w:rsid w:val="00B1313F"/>
    <w:rsid w:val="00B15332"/>
    <w:rsid w:val="00B16764"/>
    <w:rsid w:val="00B21498"/>
    <w:rsid w:val="00B22D97"/>
    <w:rsid w:val="00B324B2"/>
    <w:rsid w:val="00B335E1"/>
    <w:rsid w:val="00B3543C"/>
    <w:rsid w:val="00B35977"/>
    <w:rsid w:val="00B52AC4"/>
    <w:rsid w:val="00B6313E"/>
    <w:rsid w:val="00B631DC"/>
    <w:rsid w:val="00B650C6"/>
    <w:rsid w:val="00B71D0E"/>
    <w:rsid w:val="00B73A92"/>
    <w:rsid w:val="00B77A48"/>
    <w:rsid w:val="00B80949"/>
    <w:rsid w:val="00B921DD"/>
    <w:rsid w:val="00BA4ABF"/>
    <w:rsid w:val="00BA5B04"/>
    <w:rsid w:val="00BA63C2"/>
    <w:rsid w:val="00BB0253"/>
    <w:rsid w:val="00BB04CD"/>
    <w:rsid w:val="00BB165C"/>
    <w:rsid w:val="00BC67B5"/>
    <w:rsid w:val="00BC6939"/>
    <w:rsid w:val="00BD63F6"/>
    <w:rsid w:val="00BE03A7"/>
    <w:rsid w:val="00BE1875"/>
    <w:rsid w:val="00BE3139"/>
    <w:rsid w:val="00BE45C8"/>
    <w:rsid w:val="00BF2331"/>
    <w:rsid w:val="00BF313D"/>
    <w:rsid w:val="00BF7463"/>
    <w:rsid w:val="00C144C6"/>
    <w:rsid w:val="00C21ED7"/>
    <w:rsid w:val="00C261A5"/>
    <w:rsid w:val="00C26393"/>
    <w:rsid w:val="00C30889"/>
    <w:rsid w:val="00C47840"/>
    <w:rsid w:val="00C53B87"/>
    <w:rsid w:val="00C57049"/>
    <w:rsid w:val="00C72F85"/>
    <w:rsid w:val="00C7405D"/>
    <w:rsid w:val="00C82BF0"/>
    <w:rsid w:val="00C90A2E"/>
    <w:rsid w:val="00CA2EF1"/>
    <w:rsid w:val="00CA3F07"/>
    <w:rsid w:val="00CC3ABB"/>
    <w:rsid w:val="00CC40C6"/>
    <w:rsid w:val="00CC5861"/>
    <w:rsid w:val="00CC7248"/>
    <w:rsid w:val="00CD48BC"/>
    <w:rsid w:val="00CF0F39"/>
    <w:rsid w:val="00CF2E96"/>
    <w:rsid w:val="00CF4AB1"/>
    <w:rsid w:val="00CF51E9"/>
    <w:rsid w:val="00CF5570"/>
    <w:rsid w:val="00CF7279"/>
    <w:rsid w:val="00D01F53"/>
    <w:rsid w:val="00D02049"/>
    <w:rsid w:val="00D035F5"/>
    <w:rsid w:val="00D06961"/>
    <w:rsid w:val="00D07A0C"/>
    <w:rsid w:val="00D119B7"/>
    <w:rsid w:val="00D207BF"/>
    <w:rsid w:val="00D218B6"/>
    <w:rsid w:val="00D30B81"/>
    <w:rsid w:val="00D317A0"/>
    <w:rsid w:val="00D3649E"/>
    <w:rsid w:val="00D40018"/>
    <w:rsid w:val="00D43A48"/>
    <w:rsid w:val="00D463F0"/>
    <w:rsid w:val="00D51AA5"/>
    <w:rsid w:val="00D54956"/>
    <w:rsid w:val="00D56629"/>
    <w:rsid w:val="00D630C7"/>
    <w:rsid w:val="00D65327"/>
    <w:rsid w:val="00D66F35"/>
    <w:rsid w:val="00DA0C1A"/>
    <w:rsid w:val="00DA3D36"/>
    <w:rsid w:val="00DA4D2E"/>
    <w:rsid w:val="00DA7464"/>
    <w:rsid w:val="00DA7C8E"/>
    <w:rsid w:val="00DB0B94"/>
    <w:rsid w:val="00DB189C"/>
    <w:rsid w:val="00DB1CE2"/>
    <w:rsid w:val="00DC4B04"/>
    <w:rsid w:val="00DC5E16"/>
    <w:rsid w:val="00DD1EAD"/>
    <w:rsid w:val="00DF01F4"/>
    <w:rsid w:val="00DF0FDA"/>
    <w:rsid w:val="00DF5942"/>
    <w:rsid w:val="00E025D9"/>
    <w:rsid w:val="00E03F40"/>
    <w:rsid w:val="00E05E80"/>
    <w:rsid w:val="00E120C6"/>
    <w:rsid w:val="00E142DA"/>
    <w:rsid w:val="00E16F51"/>
    <w:rsid w:val="00E21A1D"/>
    <w:rsid w:val="00E22AE0"/>
    <w:rsid w:val="00E25273"/>
    <w:rsid w:val="00E329EC"/>
    <w:rsid w:val="00E32B55"/>
    <w:rsid w:val="00E40128"/>
    <w:rsid w:val="00E62A43"/>
    <w:rsid w:val="00E67465"/>
    <w:rsid w:val="00E6799C"/>
    <w:rsid w:val="00E736C7"/>
    <w:rsid w:val="00E77652"/>
    <w:rsid w:val="00E83B3F"/>
    <w:rsid w:val="00E83DCD"/>
    <w:rsid w:val="00E84FF9"/>
    <w:rsid w:val="00E85CF0"/>
    <w:rsid w:val="00E8647E"/>
    <w:rsid w:val="00E92781"/>
    <w:rsid w:val="00E93377"/>
    <w:rsid w:val="00E94D5B"/>
    <w:rsid w:val="00EB06CC"/>
    <w:rsid w:val="00EB0B6E"/>
    <w:rsid w:val="00ED4D17"/>
    <w:rsid w:val="00ED5540"/>
    <w:rsid w:val="00EE70C1"/>
    <w:rsid w:val="00F05A96"/>
    <w:rsid w:val="00F103C2"/>
    <w:rsid w:val="00F1470E"/>
    <w:rsid w:val="00F169E1"/>
    <w:rsid w:val="00F177BD"/>
    <w:rsid w:val="00F2277B"/>
    <w:rsid w:val="00F25E63"/>
    <w:rsid w:val="00F27670"/>
    <w:rsid w:val="00F27EEC"/>
    <w:rsid w:val="00F306E5"/>
    <w:rsid w:val="00F379A7"/>
    <w:rsid w:val="00F37C65"/>
    <w:rsid w:val="00F41658"/>
    <w:rsid w:val="00F41A48"/>
    <w:rsid w:val="00F41BC9"/>
    <w:rsid w:val="00F4672F"/>
    <w:rsid w:val="00F51445"/>
    <w:rsid w:val="00F51699"/>
    <w:rsid w:val="00F51DCF"/>
    <w:rsid w:val="00F72517"/>
    <w:rsid w:val="00F77B79"/>
    <w:rsid w:val="00F866A8"/>
    <w:rsid w:val="00F874CB"/>
    <w:rsid w:val="00F92E18"/>
    <w:rsid w:val="00F940BD"/>
    <w:rsid w:val="00F946C0"/>
    <w:rsid w:val="00FB03F4"/>
    <w:rsid w:val="00FB0618"/>
    <w:rsid w:val="00FB35C9"/>
    <w:rsid w:val="00FB5B59"/>
    <w:rsid w:val="00FB7A41"/>
    <w:rsid w:val="00FC1A64"/>
    <w:rsid w:val="00FC318F"/>
    <w:rsid w:val="00FC31DE"/>
    <w:rsid w:val="00FD1D72"/>
    <w:rsid w:val="00FE20B5"/>
    <w:rsid w:val="00FE34FC"/>
    <w:rsid w:val="00FE4284"/>
    <w:rsid w:val="00FE4696"/>
    <w:rsid w:val="00FF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D4101"/>
  <w15:chartTrackingRefBased/>
  <w15:docId w15:val="{83139676-685B-4C28-BD21-E4D3D173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22C"/>
  </w:style>
  <w:style w:type="paragraph" w:styleId="Heading1">
    <w:name w:val="heading 1"/>
    <w:basedOn w:val="Normal"/>
    <w:link w:val="Heading1Char"/>
    <w:uiPriority w:val="9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1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paragraph" w:customStyle="1" w:styleId="pdq2pgselectionanchorcontainer">
    <w:name w:val="pdq2pg_selectionanchorcontainer"/>
    <w:basedOn w:val="Normal"/>
    <w:rsid w:val="0035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k">
    <w:name w:val="ͼk"/>
    <w:basedOn w:val="DefaultParagraphFont"/>
    <w:rsid w:val="003511AC"/>
  </w:style>
  <w:style w:type="character" w:customStyle="1" w:styleId="m">
    <w:name w:val="ͼm"/>
    <w:basedOn w:val="DefaultParagraphFont"/>
    <w:rsid w:val="003511AC"/>
  </w:style>
  <w:style w:type="character" w:customStyle="1" w:styleId="g">
    <w:name w:val="ͼg"/>
    <w:basedOn w:val="DefaultParagraphFont"/>
    <w:rsid w:val="003511AC"/>
  </w:style>
  <w:style w:type="character" w:customStyle="1" w:styleId="j">
    <w:name w:val="ͼj"/>
    <w:basedOn w:val="DefaultParagraphFont"/>
    <w:rsid w:val="003511AC"/>
  </w:style>
  <w:style w:type="character" w:customStyle="1" w:styleId="e">
    <w:name w:val="ͼe"/>
    <w:basedOn w:val="DefaultParagraphFont"/>
    <w:rsid w:val="00351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llama.com/download/windows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yat.Rehman\AppData\Local\Microsoft\Office\16.0\DTS\en-PK%7bE62BD25C-BDF1-4CD6-BD80-6DFEB819191A%7d\%7b0810CDB6-9466-483E-8B91-56B710EACB65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{0810CDB6-9466-483E-8B91-56B710EACB65}TFc97815bb-36b3-4f03-9a37-9a8516cb4bec3de5899b_win32-d2331cdc6ab1.dotx</Template>
  <TotalTime>1111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Inayat Ur Rehman</cp:lastModifiedBy>
  <cp:revision>490</cp:revision>
  <dcterms:created xsi:type="dcterms:W3CDTF">2026-07-28T17:05:00Z</dcterms:created>
  <dcterms:modified xsi:type="dcterms:W3CDTF">2026-08-04T10:05:00Z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